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471E3" w:rsidRPr="00D471E3" w:rsidRDefault="00D471E3" w:rsidP="00D471E3">
      <w:pPr>
        <w:spacing w:line="276" w:lineRule="auto"/>
        <w:ind w:firstLineChars="0" w:firstLine="0"/>
        <w:jc w:val="center"/>
        <w:rPr>
          <w:rFonts w:ascii="方正小标宋简体" w:eastAsia="方正小标宋简体" w:hint="eastAsia"/>
          <w:sz w:val="40"/>
          <w:szCs w:val="36"/>
        </w:rPr>
      </w:pPr>
      <w:r w:rsidRPr="00D471E3">
        <w:rPr>
          <w:rFonts w:ascii="方正小标宋简体" w:eastAsia="方正小标宋简体" w:hint="eastAsia"/>
          <w:sz w:val="40"/>
          <w:szCs w:val="36"/>
        </w:rPr>
        <w:t>立体几何&amp;空间向量</w:t>
      </w:r>
    </w:p>
    <w:p w:rsidR="00D471E3" w:rsidRPr="00D471E3" w:rsidRDefault="00D471E3" w:rsidP="00D471E3">
      <w:pPr>
        <w:spacing w:line="276" w:lineRule="auto"/>
        <w:ind w:firstLineChars="0" w:firstLine="0"/>
        <w:jc w:val="center"/>
        <w:rPr>
          <w:rFonts w:ascii="方正小标宋简体" w:eastAsia="方正小标宋简体" w:hint="eastAsia"/>
          <w:sz w:val="40"/>
          <w:szCs w:val="36"/>
        </w:rPr>
      </w:pPr>
      <w:r w:rsidRPr="00D471E3">
        <w:rPr>
          <w:rFonts w:ascii="方正小标宋简体" w:eastAsia="方正小标宋简体" w:hint="eastAsia"/>
          <w:sz w:val="40"/>
          <w:szCs w:val="36"/>
        </w:rPr>
        <w:t>小专题突破</w:t>
      </w:r>
    </w:p>
    <w:p w:rsidR="00D471E3" w:rsidRDefault="00D471E3" w:rsidP="00D419FD">
      <w:pPr>
        <w:pStyle w:val="2"/>
      </w:pPr>
      <w:r>
        <w:rPr>
          <w:rFonts w:hint="eastAsia"/>
        </w:rPr>
        <w:t>专题一</w:t>
      </w:r>
      <w:r>
        <w:rPr>
          <w:rFonts w:hint="eastAsia"/>
        </w:rPr>
        <w:t xml:space="preserve">  </w:t>
      </w:r>
      <w:r>
        <w:rPr>
          <w:rFonts w:hint="eastAsia"/>
        </w:rPr>
        <w:t>表面积体积</w:t>
      </w:r>
    </w:p>
    <w:p w:rsidR="00D471E3" w:rsidRDefault="00D419FD" w:rsidP="00D471E3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1</w:t>
      </w:r>
      <w:r w:rsidR="00D471E3">
        <w:rPr>
          <w:sz w:val="21"/>
        </w:rPr>
        <w:t>．（</w:t>
      </w:r>
      <w:r w:rsidR="00D471E3">
        <w:rPr>
          <w:sz w:val="21"/>
        </w:rPr>
        <w:t>2024·</w:t>
      </w:r>
      <w:r w:rsidR="00D471E3">
        <w:rPr>
          <w:sz w:val="21"/>
        </w:rPr>
        <w:t>新课标</w:t>
      </w:r>
      <w:r w:rsidR="00D471E3">
        <w:rPr>
          <w:sz w:val="21"/>
        </w:rPr>
        <w:t>Ⅰ</w:t>
      </w:r>
      <w:r w:rsidR="00D471E3">
        <w:rPr>
          <w:sz w:val="21"/>
        </w:rPr>
        <w:t>卷</w:t>
      </w:r>
      <w:r w:rsidR="00D471E3">
        <w:rPr>
          <w:sz w:val="21"/>
        </w:rPr>
        <w:t>·</w:t>
      </w:r>
      <w:r w:rsidR="00D471E3">
        <w:rPr>
          <w:sz w:val="21"/>
        </w:rPr>
        <w:t>高考真题）已知圆柱和圆锥的底面半径相等，侧面积相等，且它们的高均为</w:t>
      </w:r>
      <w:r w:rsidR="00D471E3">
        <w:object w:dxaOrig="316" w:dyaOrig="3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eqIdcef812f839622326a7d7027cc806aaeb" style="width:15.65pt;height:15.65pt" o:ole="">
            <v:imagedata r:id="rId4" o:title="eqIdcef812f839622326a7d7027cc806aaeb"/>
          </v:shape>
          <o:OLEObject Type="Embed" ProgID="Equation.DSMT4" ShapeID="_x0000_i1027" DrawAspect="Content" ObjectID="_1822317090" r:id="rId5"/>
        </w:object>
      </w:r>
      <w:r w:rsidR="00D471E3">
        <w:rPr>
          <w:sz w:val="21"/>
        </w:rPr>
        <w:t>，则圆锥的体积为（</w:t>
      </w:r>
      <w:r w:rsidR="00D471E3">
        <w:rPr>
          <w:rFonts w:eastAsia="Times New Roman" w:cs="Times New Roman"/>
          <w:kern w:val="0"/>
          <w:sz w:val="24"/>
        </w:rPr>
        <w:t>    </w:t>
      </w:r>
      <w:r w:rsidR="00D471E3">
        <w:rPr>
          <w:sz w:val="21"/>
        </w:rPr>
        <w:t>）</w:t>
      </w:r>
    </w:p>
    <w:p w:rsidR="00D471E3" w:rsidRDefault="00D471E3" w:rsidP="00D471E3">
      <w:pPr>
        <w:tabs>
          <w:tab w:val="left" w:pos="2078"/>
          <w:tab w:val="left" w:pos="4156"/>
          <w:tab w:val="left" w:pos="6234"/>
        </w:tabs>
        <w:spacing w:line="360" w:lineRule="auto"/>
        <w:ind w:left="300" w:firstLine="420"/>
        <w:textAlignment w:val="center"/>
      </w:pPr>
      <w:r>
        <w:rPr>
          <w:sz w:val="21"/>
        </w:rPr>
        <w:t>A</w:t>
      </w:r>
      <w:r>
        <w:rPr>
          <w:sz w:val="21"/>
        </w:rPr>
        <w:t>．</w:t>
      </w:r>
      <w:r>
        <w:object w:dxaOrig="528" w:dyaOrig="316">
          <v:shape id="_x0000_i1028" type="#_x0000_t75" alt="eqIdd6d559ae82ad042a7a5ebe98f066caca" style="width:26.35pt;height:15.65pt" o:ole="">
            <v:imagedata r:id="rId6" o:title="eqIdd6d559ae82ad042a7a5ebe98f066caca"/>
          </v:shape>
          <o:OLEObject Type="Embed" ProgID="Equation.DSMT4" ShapeID="_x0000_i1028" DrawAspect="Content" ObjectID="_1822317091" r:id="rId7"/>
        </w:object>
      </w:r>
      <w:r>
        <w:rPr>
          <w:sz w:val="21"/>
        </w:rPr>
        <w:tab/>
        <w:t>B</w:t>
      </w:r>
      <w:r>
        <w:rPr>
          <w:sz w:val="21"/>
        </w:rPr>
        <w:t>．</w:t>
      </w:r>
      <w:r>
        <w:object w:dxaOrig="510" w:dyaOrig="314">
          <v:shape id="_x0000_i1029" type="#_x0000_t75" alt="eqId799ab29111549b80670288c55127021b" style="width:25.65pt;height:15.65pt" o:ole="">
            <v:imagedata r:id="rId8" o:title="eqId799ab29111549b80670288c55127021b"/>
          </v:shape>
          <o:OLEObject Type="Embed" ProgID="Equation.DSMT4" ShapeID="_x0000_i1029" DrawAspect="Content" ObjectID="_1822317092" r:id="rId9"/>
        </w:object>
      </w:r>
      <w:r>
        <w:rPr>
          <w:sz w:val="21"/>
        </w:rPr>
        <w:tab/>
        <w:t>C</w:t>
      </w:r>
      <w:r>
        <w:rPr>
          <w:sz w:val="21"/>
        </w:rPr>
        <w:t>．</w:t>
      </w:r>
      <w:r>
        <w:object w:dxaOrig="528" w:dyaOrig="316">
          <v:shape id="_x0000_i1030" type="#_x0000_t75" alt="eqIdb1c851af7228b73d9cd67fc18669d12b" style="width:26.35pt;height:15.65pt" o:ole="">
            <v:imagedata r:id="rId10" o:title="eqIdb1c851af7228b73d9cd67fc18669d12b"/>
          </v:shape>
          <o:OLEObject Type="Embed" ProgID="Equation.DSMT4" ShapeID="_x0000_i1030" DrawAspect="Content" ObjectID="_1822317093" r:id="rId11"/>
        </w:object>
      </w:r>
      <w:r>
        <w:rPr>
          <w:sz w:val="21"/>
        </w:rPr>
        <w:tab/>
        <w:t>D</w:t>
      </w:r>
      <w:r>
        <w:rPr>
          <w:sz w:val="21"/>
        </w:rPr>
        <w:t>．</w:t>
      </w:r>
      <w:r>
        <w:object w:dxaOrig="528" w:dyaOrig="316">
          <v:shape id="_x0000_i1031" type="#_x0000_t75" alt="eqId244a3b36fd65bc13a585e40f0952dbd6" style="width:26.35pt;height:15.65pt" o:ole="">
            <v:imagedata r:id="rId12" o:title="eqId244a3b36fd65bc13a585e40f0952dbd6"/>
          </v:shape>
          <o:OLEObject Type="Embed" ProgID="Equation.DSMT4" ShapeID="_x0000_i1031" DrawAspect="Content" ObjectID="_1822317094" r:id="rId13"/>
        </w:object>
      </w:r>
    </w:p>
    <w:p w:rsidR="00D471E3" w:rsidRDefault="00D419FD" w:rsidP="00D471E3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2</w:t>
      </w:r>
      <w:r w:rsidR="00D471E3">
        <w:rPr>
          <w:sz w:val="21"/>
        </w:rPr>
        <w:t>．（</w:t>
      </w:r>
      <w:r w:rsidR="00D471E3">
        <w:rPr>
          <w:sz w:val="21"/>
        </w:rPr>
        <w:t>2023·</w:t>
      </w:r>
      <w:r w:rsidR="00D471E3">
        <w:rPr>
          <w:sz w:val="21"/>
        </w:rPr>
        <w:t>全国甲卷</w:t>
      </w:r>
      <w:r w:rsidR="00D471E3">
        <w:rPr>
          <w:sz w:val="21"/>
        </w:rPr>
        <w:t>·</w:t>
      </w:r>
      <w:r w:rsidR="00D471E3">
        <w:rPr>
          <w:sz w:val="21"/>
        </w:rPr>
        <w:t>高考真题）在三棱锥</w:t>
      </w:r>
      <w:r w:rsidR="00D471E3">
        <w:object w:dxaOrig="826" w:dyaOrig="246">
          <v:shape id="_x0000_i1032" type="#_x0000_t75" alt="eqId63397cda22cb1fad59cf966dfb588643" style="width:41.35pt;height:12.35pt" o:ole="">
            <v:imagedata r:id="rId14" o:title="eqId63397cda22cb1fad59cf966dfb588643"/>
          </v:shape>
          <o:OLEObject Type="Embed" ProgID="Equation.DSMT4" ShapeID="_x0000_i1032" DrawAspect="Content" ObjectID="_1822317095" r:id="rId15"/>
        </w:object>
      </w:r>
      <w:r w:rsidR="00D471E3">
        <w:rPr>
          <w:sz w:val="21"/>
        </w:rPr>
        <w:t>中，</w:t>
      </w:r>
      <w:r w:rsidR="00D471E3">
        <w:object w:dxaOrig="633" w:dyaOrig="239">
          <v:shape id="_x0000_i1033" type="#_x0000_t75" alt="eqId15c0dbe3c080c4c4636c64803e5c1f76" style="width:31.65pt;height:12pt" o:ole="">
            <v:imagedata r:id="rId16" o:title="eqId15c0dbe3c080c4c4636c64803e5c1f76"/>
          </v:shape>
          <o:OLEObject Type="Embed" ProgID="Equation.DSMT4" ShapeID="_x0000_i1033" DrawAspect="Content" ObjectID="_1822317096" r:id="rId17"/>
        </w:object>
      </w:r>
      <w:r w:rsidR="00D471E3">
        <w:rPr>
          <w:sz w:val="21"/>
        </w:rPr>
        <w:t>是边长为</w:t>
      </w:r>
      <w:r w:rsidR="00D471E3">
        <w:rPr>
          <w:sz w:val="21"/>
        </w:rPr>
        <w:t>2</w:t>
      </w:r>
      <w:r w:rsidR="00D471E3">
        <w:rPr>
          <w:sz w:val="21"/>
        </w:rPr>
        <w:t>的等边三角形，</w:t>
      </w:r>
      <w:r w:rsidR="00D471E3">
        <w:object w:dxaOrig="1971" w:dyaOrig="315">
          <v:shape id="_x0000_i1034" type="#_x0000_t75" alt="eqId5b5c089f881feb7eb8efc0f064ce4a57" style="width:98.65pt;height:15.65pt" o:ole="">
            <v:imagedata r:id="rId18" o:title="eqId5b5c089f881feb7eb8efc0f064ce4a57"/>
          </v:shape>
          <o:OLEObject Type="Embed" ProgID="Equation.DSMT4" ShapeID="_x0000_i1034" DrawAspect="Content" ObjectID="_1822317097" r:id="rId19"/>
        </w:object>
      </w:r>
      <w:r w:rsidR="00D471E3">
        <w:rPr>
          <w:sz w:val="21"/>
        </w:rPr>
        <w:t>，则该棱锥的体积为（</w:t>
      </w:r>
      <w:r w:rsidR="00D471E3">
        <w:rPr>
          <w:rFonts w:eastAsia="Times New Roman" w:cs="Times New Roman"/>
          <w:kern w:val="0"/>
          <w:sz w:val="24"/>
        </w:rPr>
        <w:t>    </w:t>
      </w:r>
      <w:r w:rsidR="00D471E3">
        <w:rPr>
          <w:sz w:val="21"/>
        </w:rPr>
        <w:t>）</w:t>
      </w:r>
    </w:p>
    <w:p w:rsidR="00D471E3" w:rsidRDefault="00D471E3" w:rsidP="00D471E3">
      <w:pPr>
        <w:tabs>
          <w:tab w:val="left" w:pos="2078"/>
          <w:tab w:val="left" w:pos="4156"/>
          <w:tab w:val="left" w:pos="6234"/>
        </w:tabs>
        <w:spacing w:line="360" w:lineRule="auto"/>
        <w:ind w:left="300" w:firstLine="420"/>
        <w:textAlignment w:val="center"/>
      </w:pPr>
      <w:r>
        <w:rPr>
          <w:sz w:val="21"/>
        </w:rPr>
        <w:t>A</w:t>
      </w:r>
      <w:r>
        <w:rPr>
          <w:sz w:val="21"/>
        </w:rPr>
        <w:t>．</w:t>
      </w:r>
      <w:r>
        <w:rPr>
          <w:sz w:val="21"/>
        </w:rPr>
        <w:t>1</w:t>
      </w:r>
      <w:r>
        <w:rPr>
          <w:sz w:val="21"/>
        </w:rPr>
        <w:tab/>
        <w:t>B</w:t>
      </w:r>
      <w:r>
        <w:rPr>
          <w:sz w:val="21"/>
        </w:rPr>
        <w:t>．</w:t>
      </w:r>
      <w:r>
        <w:object w:dxaOrig="281" w:dyaOrig="281">
          <v:shape id="_x0000_i1035" type="#_x0000_t75" alt="eqIda7ffe8515ff6183c1c7775dc6f94bdb8" style="width:14pt;height:14pt" o:ole="">
            <v:imagedata r:id="rId20" o:title="eqIda7ffe8515ff6183c1c7775dc6f94bdb8"/>
          </v:shape>
          <o:OLEObject Type="Embed" ProgID="Equation.DSMT4" ShapeID="_x0000_i1035" DrawAspect="Content" ObjectID="_1822317098" r:id="rId21"/>
        </w:object>
      </w:r>
      <w:r>
        <w:rPr>
          <w:sz w:val="21"/>
        </w:rPr>
        <w:tab/>
        <w:t>C</w:t>
      </w:r>
      <w:r>
        <w:rPr>
          <w:sz w:val="21"/>
        </w:rPr>
        <w:t>．</w:t>
      </w:r>
      <w:r>
        <w:rPr>
          <w:sz w:val="21"/>
        </w:rPr>
        <w:t>2</w:t>
      </w:r>
      <w:r>
        <w:rPr>
          <w:sz w:val="21"/>
        </w:rPr>
        <w:tab/>
        <w:t>D</w:t>
      </w:r>
      <w:r>
        <w:rPr>
          <w:sz w:val="21"/>
        </w:rPr>
        <w:t>．</w:t>
      </w:r>
      <w:r>
        <w:rPr>
          <w:sz w:val="21"/>
        </w:rPr>
        <w:t>3</w:t>
      </w:r>
    </w:p>
    <w:p w:rsidR="00D471E3" w:rsidRDefault="00D471E3" w:rsidP="00D471E3">
      <w:pPr>
        <w:ind w:firstLineChars="0" w:firstLine="0"/>
        <w:rPr>
          <w:rFonts w:hint="eastAsia"/>
        </w:rPr>
      </w:pPr>
    </w:p>
    <w:p w:rsidR="00D471E3" w:rsidRDefault="00D471E3" w:rsidP="00D419FD">
      <w:pPr>
        <w:pStyle w:val="2"/>
      </w:pPr>
      <w:r>
        <w:rPr>
          <w:rFonts w:hint="eastAsia"/>
        </w:rPr>
        <w:t>专题</w:t>
      </w:r>
      <w:r>
        <w:rPr>
          <w:rFonts w:hint="eastAsia"/>
        </w:rPr>
        <w:t>二</w:t>
      </w:r>
      <w:r>
        <w:rPr>
          <w:rFonts w:hint="eastAsia"/>
        </w:rPr>
        <w:t xml:space="preserve">  </w:t>
      </w:r>
      <w:r>
        <w:rPr>
          <w:rFonts w:hint="eastAsia"/>
        </w:rPr>
        <w:t>小题——球</w:t>
      </w:r>
      <w:r w:rsidR="00D419FD">
        <w:rPr>
          <w:rFonts w:hint="eastAsia"/>
        </w:rPr>
        <w:t>的切接</w:t>
      </w:r>
      <w:r>
        <w:rPr>
          <w:rFonts w:hint="eastAsia"/>
        </w:rPr>
        <w:t>问题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3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新高考全国</w:t>
      </w:r>
      <w:r>
        <w:rPr>
          <w:sz w:val="21"/>
        </w:rPr>
        <w:t>Ⅱ</w:t>
      </w:r>
      <w:r>
        <w:rPr>
          <w:sz w:val="21"/>
        </w:rPr>
        <w:t>卷</w:t>
      </w:r>
      <w:r>
        <w:rPr>
          <w:sz w:val="21"/>
        </w:rPr>
        <w:t>·</w:t>
      </w:r>
      <w:r>
        <w:rPr>
          <w:sz w:val="21"/>
        </w:rPr>
        <w:t>高考真题）已知正三棱台的高为</w:t>
      </w:r>
      <w:r>
        <w:rPr>
          <w:sz w:val="21"/>
        </w:rPr>
        <w:t>1</w:t>
      </w:r>
      <w:r>
        <w:rPr>
          <w:sz w:val="21"/>
        </w:rPr>
        <w:t>，上、下底面边长分别为</w:t>
      </w:r>
      <w:r>
        <w:object w:dxaOrig="404" w:dyaOrig="313">
          <v:shape id="_x0000_i1099" type="#_x0000_t75" alt="eqIdadbd3e8cf8325999cde03adf845d3dd0" style="width:20.35pt;height:15.65pt" o:ole="">
            <v:imagedata r:id="rId22" o:title="eqIdadbd3e8cf8325999cde03adf845d3dd0"/>
          </v:shape>
          <o:OLEObject Type="Embed" ProgID="Equation.DSMT4" ShapeID="_x0000_i1099" DrawAspect="Content" ObjectID="_1822317099" r:id="rId23"/>
        </w:object>
      </w:r>
      <w:r>
        <w:rPr>
          <w:sz w:val="21"/>
        </w:rPr>
        <w:t>和</w:t>
      </w:r>
      <w:r>
        <w:object w:dxaOrig="422" w:dyaOrig="316">
          <v:shape id="_x0000_i1100" type="#_x0000_t75" alt="eqId41322821ce31416fdac8dd6e0aa41c71" style="width:21pt;height:15.65pt" o:ole="">
            <v:imagedata r:id="rId24" o:title="eqId41322821ce31416fdac8dd6e0aa41c71"/>
          </v:shape>
          <o:OLEObject Type="Embed" ProgID="Equation.DSMT4" ShapeID="_x0000_i1100" DrawAspect="Content" ObjectID="_1822317100" r:id="rId25"/>
        </w:object>
      </w:r>
      <w:r>
        <w:rPr>
          <w:sz w:val="21"/>
        </w:rPr>
        <w:t>，其顶点都在同一球面上，则该球的表面积为（</w:t>
      </w:r>
      <w:r>
        <w:rPr>
          <w:rFonts w:eastAsia="Times New Roman" w:cs="Times New Roman"/>
          <w:kern w:val="0"/>
          <w:sz w:val="24"/>
        </w:rPr>
        <w:t>    </w:t>
      </w:r>
      <w:r>
        <w:rPr>
          <w:sz w:val="21"/>
        </w:rPr>
        <w:t>）</w:t>
      </w:r>
    </w:p>
    <w:p w:rsidR="00D419FD" w:rsidRDefault="00D419FD" w:rsidP="00D419FD">
      <w:pPr>
        <w:tabs>
          <w:tab w:val="left" w:pos="2078"/>
          <w:tab w:val="left" w:pos="4156"/>
          <w:tab w:val="left" w:pos="6234"/>
        </w:tabs>
        <w:spacing w:line="360" w:lineRule="auto"/>
        <w:ind w:left="380" w:firstLine="420"/>
        <w:textAlignment w:val="center"/>
      </w:pPr>
      <w:r>
        <w:rPr>
          <w:sz w:val="21"/>
        </w:rPr>
        <w:t>A</w:t>
      </w:r>
      <w:r>
        <w:rPr>
          <w:sz w:val="21"/>
        </w:rPr>
        <w:t>．</w:t>
      </w:r>
      <w:r>
        <w:object w:dxaOrig="475" w:dyaOrig="249">
          <v:shape id="_x0000_i1101" type="#_x0000_t75" alt="eqId495edf7e75ed38e7b226b89038c33995" style="width:23.65pt;height:12.35pt" o:ole="">
            <v:imagedata r:id="rId26" o:title="eqId495edf7e75ed38e7b226b89038c33995"/>
          </v:shape>
          <o:OLEObject Type="Embed" ProgID="Equation.DSMT4" ShapeID="_x0000_i1101" DrawAspect="Content" ObjectID="_1822317101" r:id="rId27"/>
        </w:object>
      </w:r>
      <w:r>
        <w:rPr>
          <w:sz w:val="21"/>
        </w:rPr>
        <w:tab/>
        <w:t>B</w:t>
      </w:r>
      <w:r>
        <w:rPr>
          <w:sz w:val="21"/>
        </w:rPr>
        <w:t>．</w:t>
      </w:r>
      <w:r>
        <w:object w:dxaOrig="474" w:dyaOrig="242">
          <v:shape id="_x0000_i1102" type="#_x0000_t75" alt="eqId8ef397b650e5761c1c7d334d69f53dfa" style="width:23.65pt;height:12pt" o:ole="">
            <v:imagedata r:id="rId28" o:title="eqId8ef397b650e5761c1c7d334d69f53dfa"/>
          </v:shape>
          <o:OLEObject Type="Embed" ProgID="Equation.DSMT4" ShapeID="_x0000_i1102" DrawAspect="Content" ObjectID="_1822317102" r:id="rId29"/>
        </w:object>
      </w:r>
      <w:r>
        <w:rPr>
          <w:sz w:val="21"/>
        </w:rPr>
        <w:tab/>
        <w:t>C</w:t>
      </w:r>
      <w:r>
        <w:rPr>
          <w:sz w:val="21"/>
        </w:rPr>
        <w:t>．</w:t>
      </w:r>
      <w:r>
        <w:object w:dxaOrig="475" w:dyaOrig="249">
          <v:shape id="_x0000_i1103" type="#_x0000_t75" alt="eqId96d8be83513ab10e3e5fe254eaaf2c7a" style="width:23.65pt;height:12.35pt" o:ole="">
            <v:imagedata r:id="rId30" o:title="eqId96d8be83513ab10e3e5fe254eaaf2c7a"/>
          </v:shape>
          <o:OLEObject Type="Embed" ProgID="Equation.DSMT4" ShapeID="_x0000_i1103" DrawAspect="Content" ObjectID="_1822317103" r:id="rId31"/>
        </w:object>
      </w:r>
      <w:r>
        <w:rPr>
          <w:sz w:val="21"/>
        </w:rPr>
        <w:tab/>
        <w:t>D</w:t>
      </w:r>
      <w:r>
        <w:rPr>
          <w:sz w:val="21"/>
        </w:rPr>
        <w:t>．</w:t>
      </w:r>
      <w:r>
        <w:object w:dxaOrig="474" w:dyaOrig="250">
          <v:shape id="_x0000_i1104" type="#_x0000_t75" alt="eqIdc4c303b6124fbf3227555e5cdcc4144d" style="width:23.65pt;height:12.65pt" o:ole="">
            <v:imagedata r:id="rId32" o:title="eqIdc4c303b6124fbf3227555e5cdcc4144d"/>
          </v:shape>
          <o:OLEObject Type="Embed" ProgID="Equation.DSMT4" ShapeID="_x0000_i1104" DrawAspect="Content" ObjectID="_1822317104" r:id="rId33"/>
        </w:objec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4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新高考全国</w:t>
      </w:r>
      <w:r>
        <w:rPr>
          <w:sz w:val="21"/>
        </w:rPr>
        <w:t>Ⅰ</w:t>
      </w:r>
      <w:r>
        <w:rPr>
          <w:sz w:val="21"/>
        </w:rPr>
        <w:t>卷</w:t>
      </w:r>
      <w:r>
        <w:rPr>
          <w:sz w:val="21"/>
        </w:rPr>
        <w:t>·</w:t>
      </w:r>
      <w:r>
        <w:rPr>
          <w:sz w:val="21"/>
        </w:rPr>
        <w:t>高考真题）已知正四棱锥的侧棱长为</w:t>
      </w:r>
      <w:r>
        <w:rPr>
          <w:rFonts w:eastAsia="Times New Roman" w:cs="Times New Roman"/>
          <w:i/>
          <w:sz w:val="21"/>
        </w:rPr>
        <w:t>l</w:t>
      </w:r>
      <w:r>
        <w:rPr>
          <w:sz w:val="21"/>
        </w:rPr>
        <w:t>，其各顶点都在同一球面上</w:t>
      </w:r>
      <w:r>
        <w:rPr>
          <w:sz w:val="21"/>
        </w:rPr>
        <w:t>.</w:t>
      </w:r>
      <w:r>
        <w:rPr>
          <w:sz w:val="21"/>
        </w:rPr>
        <w:t>若该球的体积为</w:t>
      </w:r>
      <w:r>
        <w:object w:dxaOrig="404" w:dyaOrig="245">
          <v:shape id="_x0000_i1105" type="#_x0000_t75" alt="eqIdbc4d9a7c9b2ee0253a3a11d5117f9f49" style="width:20.35pt;height:12.35pt" o:ole="">
            <v:imagedata r:id="rId34" o:title="eqIdbc4d9a7c9b2ee0253a3a11d5117f9f49"/>
          </v:shape>
          <o:OLEObject Type="Embed" ProgID="Equation.DSMT4" ShapeID="_x0000_i1105" DrawAspect="Content" ObjectID="_1822317105" r:id="rId35"/>
        </w:object>
      </w:r>
      <w:r>
        <w:rPr>
          <w:sz w:val="21"/>
        </w:rPr>
        <w:t>，且</w:t>
      </w:r>
      <w:r>
        <w:object w:dxaOrig="985" w:dyaOrig="319">
          <v:shape id="_x0000_i1106" type="#_x0000_t75" alt="eqId29494593eaaeb0d541c91b478d834d16" style="width:49.35pt;height:16pt" o:ole="">
            <v:imagedata r:id="rId36" o:title="eqId29494593eaaeb0d541c91b478d834d16"/>
          </v:shape>
          <o:OLEObject Type="Embed" ProgID="Equation.DSMT4" ShapeID="_x0000_i1106" DrawAspect="Content" ObjectID="_1822317106" r:id="rId37"/>
        </w:object>
      </w:r>
      <w:r>
        <w:rPr>
          <w:sz w:val="21"/>
        </w:rPr>
        <w:t>，则该正四棱锥体积的取值范围是（</w:t>
      </w:r>
      <w:r>
        <w:rPr>
          <w:rFonts w:eastAsia="Times New Roman" w:cs="Times New Roman"/>
          <w:kern w:val="0"/>
          <w:sz w:val="24"/>
        </w:rPr>
        <w:t>    </w:t>
      </w:r>
      <w:r>
        <w:rPr>
          <w:sz w:val="21"/>
        </w:rPr>
        <w:t>）</w:t>
      </w:r>
    </w:p>
    <w:p w:rsidR="00D419FD" w:rsidRDefault="00D419FD" w:rsidP="00D419FD">
      <w:pPr>
        <w:tabs>
          <w:tab w:val="left" w:pos="2078"/>
          <w:tab w:val="left" w:pos="4156"/>
          <w:tab w:val="left" w:pos="6234"/>
        </w:tabs>
        <w:spacing w:line="360" w:lineRule="auto"/>
        <w:ind w:left="380" w:firstLine="420"/>
        <w:textAlignment w:val="center"/>
      </w:pPr>
      <w:r>
        <w:rPr>
          <w:sz w:val="21"/>
        </w:rPr>
        <w:t>A</w:t>
      </w:r>
      <w:r>
        <w:rPr>
          <w:sz w:val="21"/>
        </w:rPr>
        <w:t>．</w:t>
      </w:r>
      <w:r>
        <w:object w:dxaOrig="738" w:dyaOrig="605">
          <v:shape id="_x0000_i1107" type="#_x0000_t75" alt="eqId185f773f3500a2d33b74281c68fc734f" style="width:37pt;height:30.35pt" o:ole="">
            <v:imagedata r:id="rId38" o:title="eqId185f773f3500a2d33b74281c68fc734f"/>
          </v:shape>
          <o:OLEObject Type="Embed" ProgID="Equation.DSMT4" ShapeID="_x0000_i1107" DrawAspect="Content" ObjectID="_1822317107" r:id="rId39"/>
        </w:object>
      </w:r>
      <w:r>
        <w:rPr>
          <w:sz w:val="21"/>
        </w:rPr>
        <w:tab/>
        <w:t>B</w:t>
      </w:r>
      <w:r>
        <w:rPr>
          <w:sz w:val="21"/>
        </w:rPr>
        <w:t>．</w:t>
      </w:r>
      <w:r>
        <w:object w:dxaOrig="827" w:dyaOrig="611">
          <v:shape id="_x0000_i1108" type="#_x0000_t75" alt="eqIdf5848ec050b58bde66347946e011d08e" style="width:41.35pt;height:30.65pt" o:ole="">
            <v:imagedata r:id="rId40" o:title="eqIdf5848ec050b58bde66347946e011d08e"/>
          </v:shape>
          <o:OLEObject Type="Embed" ProgID="Equation.DSMT4" ShapeID="_x0000_i1108" DrawAspect="Content" ObjectID="_1822317108" r:id="rId41"/>
        </w:object>
      </w:r>
      <w:r>
        <w:rPr>
          <w:sz w:val="21"/>
        </w:rPr>
        <w:tab/>
        <w:t>C</w:t>
      </w:r>
      <w:r>
        <w:rPr>
          <w:sz w:val="21"/>
        </w:rPr>
        <w:t>．</w:t>
      </w:r>
      <w:r>
        <w:object w:dxaOrig="844" w:dyaOrig="605">
          <v:shape id="_x0000_i1109" type="#_x0000_t75" alt="eqIdd954529d5a0ff4d00a93607dbd28bea7" style="width:42.35pt;height:30.35pt" o:ole="">
            <v:imagedata r:id="rId42" o:title="eqIdd954529d5a0ff4d00a93607dbd28bea7"/>
          </v:shape>
          <o:OLEObject Type="Embed" ProgID="Equation.DSMT4" ShapeID="_x0000_i1109" DrawAspect="Content" ObjectID="_1822317109" r:id="rId43"/>
        </w:object>
      </w:r>
      <w:r>
        <w:rPr>
          <w:sz w:val="21"/>
        </w:rPr>
        <w:tab/>
        <w:t>D</w:t>
      </w:r>
      <w:r>
        <w:rPr>
          <w:sz w:val="21"/>
        </w:rPr>
        <w:t>．</w:t>
      </w:r>
      <w:r>
        <w:object w:dxaOrig="668" w:dyaOrig="275">
          <v:shape id="_x0000_i1110" type="#_x0000_t75" alt="eqIdfb3c2954938126ea525df4027d09ef85" style="width:33.35pt;height:13.65pt" o:ole="">
            <v:imagedata r:id="rId44" o:title="eqIdfb3c2954938126ea525df4027d09ef85"/>
          </v:shape>
          <o:OLEObject Type="Embed" ProgID="Equation.DSMT4" ShapeID="_x0000_i1110" DrawAspect="Content" ObjectID="_1822317110" r:id="rId45"/>
        </w:objec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5</w:t>
      </w:r>
      <w:r>
        <w:rPr>
          <w:sz w:val="21"/>
        </w:rPr>
        <w:t>．（</w:t>
      </w:r>
      <w:r>
        <w:rPr>
          <w:sz w:val="21"/>
        </w:rPr>
        <w:t>2025·</w:t>
      </w:r>
      <w:r>
        <w:rPr>
          <w:sz w:val="21"/>
        </w:rPr>
        <w:t>全国二卷</w:t>
      </w:r>
      <w:r>
        <w:rPr>
          <w:sz w:val="21"/>
        </w:rPr>
        <w:t>·</w:t>
      </w:r>
      <w:r>
        <w:rPr>
          <w:sz w:val="21"/>
        </w:rPr>
        <w:t>高考真题）一个底面半径为</w:t>
      </w:r>
      <w:r>
        <w:object w:dxaOrig="439" w:dyaOrig="253">
          <v:shape id="_x0000_i1111" type="#_x0000_t75" alt="eqIdcdf8111bf36bfb6420a734cc51560e9c" style="width:22pt;height:12.65pt" o:ole="">
            <v:imagedata r:id="rId46" o:title="eqIdcdf8111bf36bfb6420a734cc51560e9c"/>
          </v:shape>
          <o:OLEObject Type="Embed" ProgID="Equation.DSMT4" ShapeID="_x0000_i1111" DrawAspect="Content" ObjectID="_1822317111" r:id="rId47"/>
        </w:object>
      </w:r>
      <w:r>
        <w:rPr>
          <w:sz w:val="21"/>
        </w:rPr>
        <w:t>，高为</w:t>
      </w:r>
      <w:r>
        <w:object w:dxaOrig="421" w:dyaOrig="240">
          <v:shape id="_x0000_i1112" type="#_x0000_t75" alt="eqId88c91ad3232cbcde8272c78893b828d3" style="width:21pt;height:12pt" o:ole="">
            <v:imagedata r:id="rId48" o:title="eqId88c91ad3232cbcde8272c78893b828d3"/>
          </v:shape>
          <o:OLEObject Type="Embed" ProgID="Equation.DSMT4" ShapeID="_x0000_i1112" DrawAspect="Content" ObjectID="_1822317112" r:id="rId49"/>
        </w:object>
      </w:r>
      <w:r>
        <w:rPr>
          <w:sz w:val="21"/>
        </w:rPr>
        <w:t>的封闭圆柱形容器（容器壁厚度忽略不计）内有两个半径相等的铁球，则铁球半径的最大值为</w:t>
      </w:r>
      <w:r>
        <w:rPr>
          <w:rFonts w:eastAsia="Times New Roman" w:cs="Times New Roman"/>
          <w:sz w:val="21"/>
          <w:u w:val="single"/>
        </w:rPr>
        <w:t xml:space="preserve">            </w:t>
      </w:r>
      <w:r>
        <w:object w:dxaOrig="316" w:dyaOrig="198">
          <v:shape id="_x0000_i1113" type="#_x0000_t75" alt="eqId9efa9fbcfb9595e2f031aa691db4564b" style="width:15.65pt;height:10pt" o:ole="">
            <v:imagedata r:id="rId50" o:title="eqId9efa9fbcfb9595e2f031aa691db4564b"/>
          </v:shape>
          <o:OLEObject Type="Embed" ProgID="Equation.DSMT4" ShapeID="_x0000_i1113" DrawAspect="Content" ObjectID="_1822317113" r:id="rId51"/>
        </w:objec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6</w:t>
      </w:r>
      <w:r>
        <w:rPr>
          <w:sz w:val="21"/>
        </w:rPr>
        <w:t>．（</w:t>
      </w:r>
      <w:r>
        <w:rPr>
          <w:sz w:val="21"/>
        </w:rPr>
        <w:t>2023·</w:t>
      </w:r>
      <w:r>
        <w:rPr>
          <w:sz w:val="21"/>
        </w:rPr>
        <w:t>全国甲卷</w:t>
      </w:r>
      <w:r>
        <w:rPr>
          <w:sz w:val="21"/>
        </w:rPr>
        <w:t>·</w:t>
      </w:r>
      <w:r>
        <w:rPr>
          <w:sz w:val="21"/>
        </w:rPr>
        <w:t>高考真题）在正方体</w:t>
      </w:r>
      <w:r>
        <w:object w:dxaOrig="1566" w:dyaOrig="316">
          <v:shape id="_x0000_i1114" type="#_x0000_t75" alt="eqId6e09725691ee7851f54c0dee86b2bf55" style="width:78.35pt;height:15.65pt" o:ole="">
            <v:imagedata r:id="rId52" o:title="eqId6e09725691ee7851f54c0dee86b2bf55"/>
          </v:shape>
          <o:OLEObject Type="Embed" ProgID="Equation.DSMT4" ShapeID="_x0000_i1114" DrawAspect="Content" ObjectID="_1822317114" r:id="rId53"/>
        </w:object>
      </w:r>
      <w:r>
        <w:rPr>
          <w:sz w:val="21"/>
        </w:rPr>
        <w:t>中，</w:t>
      </w:r>
      <w:r>
        <w:object w:dxaOrig="897" w:dyaOrig="264">
          <v:shape id="_x0000_i1115" type="#_x0000_t75" alt="eqId9e1737f020606ebd758cbb61140d667e" style="width:45pt;height:13.35pt" o:ole="">
            <v:imagedata r:id="rId54" o:title="eqId9e1737f020606ebd758cbb61140d667e"/>
          </v:shape>
          <o:OLEObject Type="Embed" ProgID="Equation.DSMT4" ShapeID="_x0000_i1115" DrawAspect="Content" ObjectID="_1822317115" r:id="rId55"/>
        </w:object>
      </w:r>
      <w:r>
        <w:rPr>
          <w:sz w:val="21"/>
        </w:rPr>
        <w:t>为</w:t>
      </w:r>
      <w:r>
        <w:object w:dxaOrig="387" w:dyaOrig="316">
          <v:shape id="_x0000_i1116" type="#_x0000_t75" alt="eqId24bb49fdc6b6bbb2449fdf8a0de769d3" style="width:19.35pt;height:15.65pt" o:ole="">
            <v:imagedata r:id="rId56" o:title="eqId24bb49fdc6b6bbb2449fdf8a0de769d3"/>
          </v:shape>
          <o:OLEObject Type="Embed" ProgID="Equation.DSMT4" ShapeID="_x0000_i1116" DrawAspect="Content" ObjectID="_1822317116" r:id="rId57"/>
        </w:object>
      </w:r>
      <w:r>
        <w:rPr>
          <w:sz w:val="21"/>
        </w:rPr>
        <w:t>的中点，若该正方体的棱与球</w:t>
      </w:r>
      <w:r>
        <w:object w:dxaOrig="211" w:dyaOrig="256">
          <v:shape id="_x0000_i1117" type="#_x0000_t75" alt="eqId1dde8112e8eb968fd042418dd632759e" style="width:10.65pt;height:12.65pt" o:ole="">
            <v:imagedata r:id="rId58" o:title="eqId1dde8112e8eb968fd042418dd632759e"/>
          </v:shape>
          <o:OLEObject Type="Embed" ProgID="Equation.DSMT4" ShapeID="_x0000_i1117" DrawAspect="Content" ObjectID="_1822317117" r:id="rId59"/>
        </w:object>
      </w:r>
      <w:r>
        <w:rPr>
          <w:sz w:val="21"/>
        </w:rPr>
        <w:t>的球面有公共点，则球</w:t>
      </w:r>
      <w:r>
        <w:object w:dxaOrig="211" w:dyaOrig="256">
          <v:shape id="_x0000_i1118" type="#_x0000_t75" alt="eqId1dde8112e8eb968fd042418dd632759e" style="width:10.65pt;height:12.65pt" o:ole="">
            <v:imagedata r:id="rId58" o:title="eqId1dde8112e8eb968fd042418dd632759e"/>
          </v:shape>
          <o:OLEObject Type="Embed" ProgID="Equation.DSMT4" ShapeID="_x0000_i1118" DrawAspect="Content" ObjectID="_1822317118" r:id="rId60"/>
        </w:object>
      </w:r>
      <w:r>
        <w:rPr>
          <w:sz w:val="21"/>
        </w:rPr>
        <w:t>的半径的取值范围是</w:t>
      </w:r>
      <w:r>
        <w:rPr>
          <w:rFonts w:eastAsia="Times New Roman" w:cs="Times New Roman"/>
          <w:sz w:val="21"/>
          <w:u w:val="single"/>
        </w:rPr>
        <w:t xml:space="preserve">        </w: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7</w:t>
      </w:r>
      <w:r>
        <w:rPr>
          <w:sz w:val="21"/>
        </w:rPr>
        <w:t>．（</w:t>
      </w:r>
      <w:r>
        <w:rPr>
          <w:sz w:val="21"/>
        </w:rPr>
        <w:t>2023·</w:t>
      </w:r>
      <w:r>
        <w:rPr>
          <w:sz w:val="21"/>
        </w:rPr>
        <w:t>全国乙卷</w:t>
      </w:r>
      <w:r>
        <w:rPr>
          <w:sz w:val="21"/>
        </w:rPr>
        <w:t>·</w:t>
      </w:r>
      <w:r>
        <w:rPr>
          <w:sz w:val="21"/>
        </w:rPr>
        <w:t>高考真题）已知点</w:t>
      </w:r>
      <w:r>
        <w:object w:dxaOrig="862" w:dyaOrig="278">
          <v:shape id="_x0000_i1119" type="#_x0000_t75" alt="eqId523bdb05d8e5de2a84ccedb6db738037" style="width:43pt;height:14pt" o:ole="">
            <v:imagedata r:id="rId61" o:title="eqId523bdb05d8e5de2a84ccedb6db738037"/>
          </v:shape>
          <o:OLEObject Type="Embed" ProgID="Equation.DSMT4" ShapeID="_x0000_i1119" DrawAspect="Content" ObjectID="_1822317119" r:id="rId62"/>
        </w:object>
      </w:r>
      <w:r>
        <w:rPr>
          <w:sz w:val="21"/>
        </w:rPr>
        <w:t>均在半径为</w:t>
      </w:r>
      <w:r>
        <w:rPr>
          <w:sz w:val="21"/>
        </w:rPr>
        <w:t>2</w:t>
      </w:r>
      <w:r>
        <w:rPr>
          <w:sz w:val="21"/>
        </w:rPr>
        <w:t>的球面上，</w:t>
      </w:r>
      <w:r>
        <w:object w:dxaOrig="633" w:dyaOrig="239">
          <v:shape id="_x0000_i1120" type="#_x0000_t75" alt="eqId15c0dbe3c080c4c4636c64803e5c1f76" style="width:31.65pt;height:12pt" o:ole="">
            <v:imagedata r:id="rId16" o:title="eqId15c0dbe3c080c4c4636c64803e5c1f76"/>
          </v:shape>
          <o:OLEObject Type="Embed" ProgID="Equation.DSMT4" ShapeID="_x0000_i1120" DrawAspect="Content" ObjectID="_1822317120" r:id="rId63"/>
        </w:object>
      </w:r>
      <w:r>
        <w:rPr>
          <w:sz w:val="21"/>
        </w:rPr>
        <w:t>是边长为</w:t>
      </w:r>
      <w:r>
        <w:rPr>
          <w:sz w:val="21"/>
        </w:rPr>
        <w:t>3</w:t>
      </w:r>
      <w:r>
        <w:rPr>
          <w:sz w:val="21"/>
        </w:rPr>
        <w:t>的等边三角形，</w:t>
      </w:r>
      <w:r>
        <w:object w:dxaOrig="492" w:dyaOrig="233">
          <v:shape id="_x0000_i1121" type="#_x0000_t75" alt="eqId10c83f8945042b9c8fb2fbdac9308d62" style="width:24.65pt;height:11.65pt" o:ole="">
            <v:imagedata r:id="rId64" o:title="eqId10c83f8945042b9c8fb2fbdac9308d62"/>
          </v:shape>
          <o:OLEObject Type="Embed" ProgID="Equation.DSMT4" ShapeID="_x0000_i1121" DrawAspect="Content" ObjectID="_1822317121" r:id="rId65"/>
        </w:object>
      </w:r>
      <w:r>
        <w:rPr>
          <w:sz w:val="21"/>
        </w:rPr>
        <w:t>平面</w:t>
      </w:r>
      <w:r>
        <w:object w:dxaOrig="492" w:dyaOrig="251">
          <v:shape id="_x0000_i1122" type="#_x0000_t75" alt="eqId7bef5239ddbb0972700ce01daf9ee7cf" style="width:24.65pt;height:12.65pt" o:ole="">
            <v:imagedata r:id="rId66" o:title="eqId7bef5239ddbb0972700ce01daf9ee7cf"/>
          </v:shape>
          <o:OLEObject Type="Embed" ProgID="Equation.DSMT4" ShapeID="_x0000_i1122" DrawAspect="Content" ObjectID="_1822317122" r:id="rId67"/>
        </w:object>
      </w:r>
      <w:r>
        <w:rPr>
          <w:sz w:val="21"/>
        </w:rPr>
        <w:t>，则</w:t>
      </w:r>
      <w:r>
        <w:object w:dxaOrig="457" w:dyaOrig="242">
          <v:shape id="_x0000_i1123" type="#_x0000_t75" alt="eqId1c3e0e93b586844f67ca7a3b157dd310" style="width:23pt;height:12pt" o:ole="">
            <v:imagedata r:id="rId68" o:title="eqId1c3e0e93b586844f67ca7a3b157dd310"/>
          </v:shape>
          <o:OLEObject Type="Embed" ProgID="Equation.DSMT4" ShapeID="_x0000_i1123" DrawAspect="Content" ObjectID="_1822317123" r:id="rId69"/>
        </w:object>
      </w:r>
      <w:r>
        <w:rPr>
          <w:rFonts w:eastAsia="Times New Roman" w:cs="Times New Roman"/>
          <w:sz w:val="21"/>
          <w:u w:val="single"/>
        </w:rPr>
        <w:t xml:space="preserve">        </w: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8</w:t>
      </w:r>
      <w:r>
        <w:rPr>
          <w:sz w:val="21"/>
        </w:rPr>
        <w:t>．（</w:t>
      </w:r>
      <w:r>
        <w:rPr>
          <w:sz w:val="21"/>
        </w:rPr>
        <w:t>2023·</w:t>
      </w:r>
      <w:r>
        <w:rPr>
          <w:sz w:val="21"/>
        </w:rPr>
        <w:t>全国甲卷</w:t>
      </w:r>
      <w:r>
        <w:rPr>
          <w:sz w:val="21"/>
        </w:rPr>
        <w:t>·</w:t>
      </w:r>
      <w:r>
        <w:rPr>
          <w:sz w:val="21"/>
        </w:rPr>
        <w:t>高考真题）在正方体</w:t>
      </w:r>
      <w:r>
        <w:object w:dxaOrig="1566" w:dyaOrig="316">
          <v:shape id="_x0000_i1124" type="#_x0000_t75" alt="eqId6e09725691ee7851f54c0dee86b2bf55" style="width:78.35pt;height:15.65pt" o:ole="">
            <v:imagedata r:id="rId52" o:title="eqId6e09725691ee7851f54c0dee86b2bf55"/>
          </v:shape>
          <o:OLEObject Type="Embed" ProgID="Equation.DSMT4" ShapeID="_x0000_i1124" DrawAspect="Content" ObjectID="_1822317124" r:id="rId70"/>
        </w:object>
      </w:r>
      <w:r>
        <w:rPr>
          <w:sz w:val="21"/>
        </w:rPr>
        <w:t>中，</w:t>
      </w:r>
      <w:r>
        <w:rPr>
          <w:rFonts w:eastAsia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F</w:t>
      </w:r>
      <w:r>
        <w:rPr>
          <w:sz w:val="21"/>
        </w:rPr>
        <w:t>分别为</w:t>
      </w:r>
      <w:r>
        <w:rPr>
          <w:rFonts w:eastAsia="Times New Roman" w:cs="Times New Roman"/>
          <w:i/>
          <w:sz w:val="21"/>
        </w:rPr>
        <w:t>AB</w:t>
      </w:r>
      <w:r>
        <w:rPr>
          <w:sz w:val="21"/>
        </w:rPr>
        <w:t>，</w:t>
      </w:r>
      <w:r>
        <w:object w:dxaOrig="439" w:dyaOrig="317">
          <v:shape id="_x0000_i1125" type="#_x0000_t75" alt="eqIdf66fb71b75b63594ebeeeebd1963eed5" style="width:22pt;height:16pt" o:ole="">
            <v:imagedata r:id="rId71" o:title="eqIdf66fb71b75b63594ebeeeebd1963eed5"/>
          </v:shape>
          <o:OLEObject Type="Embed" ProgID="Equation.DSMT4" ShapeID="_x0000_i1125" DrawAspect="Content" ObjectID="_1822317125" r:id="rId72"/>
        </w:object>
      </w:r>
      <w:r>
        <w:rPr>
          <w:sz w:val="21"/>
        </w:rPr>
        <w:t>的中点，以</w:t>
      </w:r>
      <w:r>
        <w:rPr>
          <w:rFonts w:eastAsia="Times New Roman" w:cs="Times New Roman"/>
          <w:i/>
          <w:sz w:val="21"/>
        </w:rPr>
        <w:t>EF</w:t>
      </w:r>
      <w:r>
        <w:rPr>
          <w:sz w:val="21"/>
        </w:rPr>
        <w:t>为直径的球的球面与该正方体的棱共有</w:t>
      </w:r>
      <w:r>
        <w:rPr>
          <w:rFonts w:eastAsia="Times New Roman" w:cs="Times New Roman"/>
          <w:sz w:val="21"/>
          <w:u w:val="single"/>
        </w:rPr>
        <w:t xml:space="preserve">            </w:t>
      </w:r>
      <w:r>
        <w:rPr>
          <w:sz w:val="21"/>
        </w:rPr>
        <w:t>个公共点．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9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全国乙卷</w:t>
      </w:r>
      <w:r>
        <w:rPr>
          <w:sz w:val="21"/>
        </w:rPr>
        <w:t>·</w:t>
      </w:r>
      <w:r>
        <w:rPr>
          <w:sz w:val="21"/>
        </w:rPr>
        <w:t>高考真题）已知球</w:t>
      </w:r>
      <w:r>
        <w:rPr>
          <w:rFonts w:eastAsia="Times New Roman" w:cs="Times New Roman"/>
          <w:i/>
          <w:sz w:val="21"/>
        </w:rPr>
        <w:t>O</w:t>
      </w:r>
      <w:r>
        <w:rPr>
          <w:sz w:val="21"/>
        </w:rPr>
        <w:t>的半径为</w:t>
      </w:r>
      <w:r>
        <w:rPr>
          <w:sz w:val="21"/>
        </w:rPr>
        <w:t>1</w:t>
      </w:r>
      <w:r>
        <w:rPr>
          <w:sz w:val="21"/>
        </w:rPr>
        <w:t>，四棱锥的顶点为</w:t>
      </w:r>
      <w:r>
        <w:rPr>
          <w:rFonts w:eastAsia="Times New Roman" w:cs="Times New Roman"/>
          <w:i/>
          <w:sz w:val="21"/>
        </w:rPr>
        <w:t>O</w:t>
      </w:r>
      <w:r>
        <w:rPr>
          <w:sz w:val="21"/>
        </w:rPr>
        <w:t>，底面的四个顶点均在球</w:t>
      </w:r>
      <w:r>
        <w:rPr>
          <w:rFonts w:eastAsia="Times New Roman" w:cs="Times New Roman"/>
          <w:i/>
          <w:sz w:val="21"/>
        </w:rPr>
        <w:t>O</w:t>
      </w:r>
      <w:r>
        <w:rPr>
          <w:sz w:val="21"/>
        </w:rPr>
        <w:t>的球面上，则当该四棱锥的体积最大时，其高为（</w:t>
      </w:r>
      <w:r>
        <w:rPr>
          <w:rFonts w:eastAsia="Times New Roman" w:cs="Times New Roman"/>
          <w:kern w:val="0"/>
          <w:sz w:val="24"/>
        </w:rPr>
        <w:t>    </w:t>
      </w:r>
      <w:r>
        <w:rPr>
          <w:sz w:val="21"/>
        </w:rPr>
        <w:t>）</w:t>
      </w:r>
    </w:p>
    <w:p w:rsidR="00D419FD" w:rsidRDefault="00D419FD" w:rsidP="00D419FD">
      <w:pPr>
        <w:tabs>
          <w:tab w:val="left" w:pos="2078"/>
          <w:tab w:val="left" w:pos="4156"/>
          <w:tab w:val="left" w:pos="6234"/>
        </w:tabs>
        <w:spacing w:line="360" w:lineRule="auto"/>
        <w:ind w:left="380" w:firstLine="420"/>
        <w:textAlignment w:val="center"/>
      </w:pPr>
      <w:r>
        <w:rPr>
          <w:sz w:val="21"/>
        </w:rPr>
        <w:t>A</w:t>
      </w:r>
      <w:r>
        <w:rPr>
          <w:sz w:val="21"/>
        </w:rPr>
        <w:t>．</w:t>
      </w:r>
      <w:r>
        <w:object w:dxaOrig="193" w:dyaOrig="529">
          <v:shape id="_x0000_i1126" type="#_x0000_t75" alt="eqId4dac452fbb5ef6dd653e7fbbef639484" style="width:9.65pt;height:26.35pt" o:ole="">
            <v:imagedata r:id="rId73" o:title="eqId4dac452fbb5ef6dd653e7fbbef639484"/>
          </v:shape>
          <o:OLEObject Type="Embed" ProgID="Equation.DSMT4" ShapeID="_x0000_i1126" DrawAspect="Content" ObjectID="_1822317126" r:id="rId74"/>
        </w:object>
      </w:r>
      <w:r>
        <w:rPr>
          <w:sz w:val="21"/>
        </w:rPr>
        <w:tab/>
        <w:t>B</w:t>
      </w:r>
      <w:r>
        <w:rPr>
          <w:sz w:val="21"/>
        </w:rPr>
        <w:t>．</w:t>
      </w:r>
      <w:r>
        <w:object w:dxaOrig="211" w:dyaOrig="422">
          <v:shape id="_x0000_i1127" type="#_x0000_t75" alt="eqIdf89eef3148f2d4d09379767b4af69132" style="width:10.65pt;height:21pt" o:ole="">
            <v:imagedata r:id="rId75" o:title="eqIdf89eef3148f2d4d09379767b4af69132"/>
          </v:shape>
          <o:OLEObject Type="Embed" ProgID="Equation.DSMT4" ShapeID="_x0000_i1127" DrawAspect="Content" ObjectID="_1822317127" r:id="rId76"/>
        </w:object>
      </w:r>
      <w:r>
        <w:rPr>
          <w:sz w:val="21"/>
        </w:rPr>
        <w:tab/>
        <w:t>C</w:t>
      </w:r>
      <w:r>
        <w:rPr>
          <w:sz w:val="21"/>
        </w:rPr>
        <w:t>．</w:t>
      </w:r>
      <w:r>
        <w:object w:dxaOrig="351" w:dyaOrig="598">
          <v:shape id="_x0000_i1128" type="#_x0000_t75" alt="eqId827ccf0c04aa941ba20d5f4c6068b46b" style="width:17.65pt;height:30pt" o:ole="">
            <v:imagedata r:id="rId77" o:title="eqId827ccf0c04aa941ba20d5f4c6068b46b"/>
          </v:shape>
          <o:OLEObject Type="Embed" ProgID="Equation.DSMT4" ShapeID="_x0000_i1128" DrawAspect="Content" ObjectID="_1822317128" r:id="rId78"/>
        </w:object>
      </w:r>
      <w:r>
        <w:rPr>
          <w:sz w:val="21"/>
        </w:rPr>
        <w:tab/>
        <w:t>D</w:t>
      </w:r>
      <w:r>
        <w:rPr>
          <w:sz w:val="21"/>
        </w:rPr>
        <w:t>．</w:t>
      </w:r>
      <w:r>
        <w:object w:dxaOrig="334" w:dyaOrig="534">
          <v:shape id="_x0000_i1129" type="#_x0000_t75" alt="eqId8d5989c84e320b504511f23eeb6e7357" style="width:16.65pt;height:26.65pt" o:ole="">
            <v:imagedata r:id="rId79" o:title="eqId8d5989c84e320b504511f23eeb6e7357"/>
          </v:shape>
          <o:OLEObject Type="Embed" ProgID="Equation.DSMT4" ShapeID="_x0000_i1129" DrawAspect="Content" ObjectID="_1822317129" r:id="rId80"/>
        </w:object>
      </w:r>
    </w:p>
    <w:p w:rsidR="00D419FD" w:rsidRDefault="00D419FD" w:rsidP="00D419FD">
      <w:pPr>
        <w:pStyle w:val="2"/>
      </w:pPr>
      <w:r>
        <w:rPr>
          <w:rFonts w:hint="eastAsia"/>
        </w:rPr>
        <w:lastRenderedPageBreak/>
        <w:t>专题</w:t>
      </w:r>
      <w:r>
        <w:rPr>
          <w:rFonts w:hint="eastAsia"/>
        </w:rPr>
        <w:t>三</w:t>
      </w:r>
      <w:r>
        <w:rPr>
          <w:rFonts w:hint="eastAsia"/>
        </w:rPr>
        <w:t xml:space="preserve">  </w:t>
      </w:r>
      <w:r>
        <w:rPr>
          <w:rFonts w:hint="eastAsia"/>
        </w:rPr>
        <w:t>速做解答题（步骤规范）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1</w:t>
      </w:r>
      <w:r>
        <w:rPr>
          <w:sz w:val="21"/>
        </w:rPr>
        <w:t>．（</w:t>
      </w:r>
      <w:r>
        <w:rPr>
          <w:sz w:val="21"/>
        </w:rPr>
        <w:t>2023·</w:t>
      </w:r>
      <w:r>
        <w:rPr>
          <w:sz w:val="21"/>
        </w:rPr>
        <w:t>全国乙卷</w:t>
      </w:r>
      <w:r>
        <w:rPr>
          <w:sz w:val="21"/>
        </w:rPr>
        <w:t>·</w:t>
      </w:r>
      <w:r>
        <w:rPr>
          <w:sz w:val="21"/>
        </w:rPr>
        <w:t>高考真题）如图，在三棱锥</w:t>
      </w:r>
      <w:r>
        <w:object w:dxaOrig="826" w:dyaOrig="246">
          <v:shape id="_x0000_i1237" type="#_x0000_t75" alt="eqId63397cda22cb1fad59cf966dfb588643" style="width:41.35pt;height:12.35pt" o:ole="">
            <v:imagedata r:id="rId14" o:title="eqId63397cda22cb1fad59cf966dfb588643"/>
          </v:shape>
          <o:OLEObject Type="Embed" ProgID="Equation.DSMT4" ShapeID="_x0000_i1237" DrawAspect="Content" ObjectID="_1822317130" r:id="rId81"/>
        </w:object>
      </w:r>
      <w:r>
        <w:rPr>
          <w:sz w:val="21"/>
        </w:rPr>
        <w:t>中，</w:t>
      </w:r>
      <w:r>
        <w:object w:dxaOrig="861" w:dyaOrig="241">
          <v:shape id="_x0000_i1238" type="#_x0000_t75" alt="eqId080db3af81b29ed10144a1c2e2a4fb8a" style="width:43pt;height:12pt" o:ole="">
            <v:imagedata r:id="rId82" o:title="eqId080db3af81b29ed10144a1c2e2a4fb8a"/>
          </v:shape>
          <o:OLEObject Type="Embed" ProgID="Equation.DSMT4" ShapeID="_x0000_i1238" DrawAspect="Content" ObjectID="_1822317131" r:id="rId83"/>
        </w:object>
      </w:r>
      <w:r>
        <w:rPr>
          <w:sz w:val="21"/>
        </w:rPr>
        <w:t>，</w:t>
      </w:r>
      <w:r>
        <w:object w:dxaOrig="598" w:dyaOrig="215">
          <v:shape id="_x0000_i1239" type="#_x0000_t75" alt="eqIdfcd0ced286a0fbc7e4862f8147264277" style="width:30pt;height:10.65pt" o:ole="">
            <v:imagedata r:id="rId84" o:title="eqIdfcd0ced286a0fbc7e4862f8147264277"/>
          </v:shape>
          <o:OLEObject Type="Embed" ProgID="Equation.DSMT4" ShapeID="_x0000_i1239" DrawAspect="Content" ObjectID="_1822317132" r:id="rId85"/>
        </w:object>
      </w:r>
      <w:r>
        <w:rPr>
          <w:sz w:val="21"/>
        </w:rPr>
        <w:t>，</w:t>
      </w:r>
      <w:r>
        <w:object w:dxaOrig="932" w:dyaOrig="299">
          <v:shape id="_x0000_i1240" type="#_x0000_t75" alt="eqId0c1ac2e11788860424508ea9e80cf89d" style="width:46.65pt;height:15pt" o:ole="">
            <v:imagedata r:id="rId86" o:title="eqId0c1ac2e11788860424508ea9e80cf89d"/>
          </v:shape>
          <o:OLEObject Type="Embed" ProgID="Equation.DSMT4" ShapeID="_x0000_i1240" DrawAspect="Content" ObjectID="_1822317133" r:id="rId87"/>
        </w:object>
      </w:r>
      <w:r>
        <w:rPr>
          <w:sz w:val="21"/>
        </w:rPr>
        <w:t>，</w:t>
      </w:r>
      <w:r>
        <w:object w:dxaOrig="1302" w:dyaOrig="319">
          <v:shape id="_x0000_i1241" type="#_x0000_t75" alt="eqIdf36bd3b2701a86536663fbe6b65a7c61" style="width:65pt;height:16pt" o:ole="">
            <v:imagedata r:id="rId88" o:title="eqIdf36bd3b2701a86536663fbe6b65a7c61"/>
          </v:shape>
          <o:OLEObject Type="Embed" ProgID="Equation.DSMT4" ShapeID="_x0000_i1241" DrawAspect="Content" ObjectID="_1822317134" r:id="rId89"/>
        </w:object>
      </w:r>
      <w:r>
        <w:rPr>
          <w:sz w:val="21"/>
        </w:rPr>
        <w:t>，</w:t>
      </w:r>
      <w:r>
        <w:object w:dxaOrig="1055" w:dyaOrig="263">
          <v:shape id="_x0000_i1242" type="#_x0000_t75" alt="eqId0830dce6ae62b6d484f0dee9c1a3129e" style="width:52.65pt;height:13pt" o:ole="">
            <v:imagedata r:id="rId90" o:title="eqId0830dce6ae62b6d484f0dee9c1a3129e"/>
          </v:shape>
          <o:OLEObject Type="Embed" ProgID="Equation.DSMT4" ShapeID="_x0000_i1242" DrawAspect="Content" ObjectID="_1822317135" r:id="rId91"/>
        </w:object>
      </w:r>
      <w:r>
        <w:rPr>
          <w:sz w:val="21"/>
        </w:rPr>
        <w:t>的中点分别为</w:t>
      </w:r>
      <w:r>
        <w:object w:dxaOrig="685" w:dyaOrig="274">
          <v:shape id="_x0000_i1243" type="#_x0000_t75" alt="eqId790de41c37d50b7eb289bb62e71ea4b8" style="width:34.35pt;height:13.65pt" o:ole="">
            <v:imagedata r:id="rId92" o:title="eqId790de41c37d50b7eb289bb62e71ea4b8"/>
          </v:shape>
          <o:OLEObject Type="Embed" ProgID="Equation.DSMT4" ShapeID="_x0000_i1243" DrawAspect="Content" ObjectID="_1822317136" r:id="rId93"/>
        </w:object>
      </w:r>
      <w:r>
        <w:rPr>
          <w:sz w:val="21"/>
        </w:rPr>
        <w:t>，点</w:t>
      </w:r>
      <w:r>
        <w:object w:dxaOrig="228" w:dyaOrig="228">
          <v:shape id="_x0000_i1244" type="#_x0000_t75" alt="eqIda0ed1ec316bc54c37c4286c208f55667" style="width:11.35pt;height:11.35pt" o:ole="">
            <v:imagedata r:id="rId94" o:title="eqIda0ed1ec316bc54c37c4286c208f55667"/>
          </v:shape>
          <o:OLEObject Type="Embed" ProgID="Equation.DSMT4" ShapeID="_x0000_i1244" DrawAspect="Content" ObjectID="_1822317137" r:id="rId95"/>
        </w:object>
      </w:r>
      <w:r>
        <w:rPr>
          <w:sz w:val="21"/>
        </w:rPr>
        <w:t>在</w:t>
      </w:r>
      <w:r>
        <w:object w:dxaOrig="369" w:dyaOrig="245">
          <v:shape id="_x0000_i1245" type="#_x0000_t75" alt="eqId60ef95894ceebaf236170e8832dcf7e3" style="width:18.35pt;height:12.35pt" o:ole="">
            <v:imagedata r:id="rId96" o:title="eqId60ef95894ceebaf236170e8832dcf7e3"/>
          </v:shape>
          <o:OLEObject Type="Embed" ProgID="Equation.DSMT4" ShapeID="_x0000_i1245" DrawAspect="Content" ObjectID="_1822317138" r:id="rId97"/>
        </w:object>
      </w:r>
      <w:r>
        <w:rPr>
          <w:sz w:val="21"/>
        </w:rPr>
        <w:t>上，</w:t>
      </w:r>
      <w:r>
        <w:object w:dxaOrig="897" w:dyaOrig="253">
          <v:shape id="_x0000_i1246" type="#_x0000_t75" alt="eqId80b7e1ae8dd5ecd48253a797472fd67e" style="width:45pt;height:12.65pt" o:ole="">
            <v:imagedata r:id="rId98" o:title="eqId80b7e1ae8dd5ecd48253a797472fd67e"/>
          </v:shape>
          <o:OLEObject Type="Embed" ProgID="Equation.DSMT4" ShapeID="_x0000_i1246" DrawAspect="Content" ObjectID="_1822317139" r:id="rId99"/>
        </w:objec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求证：</w:t>
      </w:r>
      <w:r>
        <w:object w:dxaOrig="351" w:dyaOrig="228">
          <v:shape id="_x0000_i1247" type="#_x0000_t75" alt="eqId49b50357a6545cae8348e3059312f520" style="width:17.65pt;height:11.35pt" o:ole="">
            <v:imagedata r:id="rId100" o:title="eqId49b50357a6545cae8348e3059312f520"/>
          </v:shape>
          <o:OLEObject Type="Embed" ProgID="Equation.DSMT4" ShapeID="_x0000_i1247" DrawAspect="Content" ObjectID="_1822317140" r:id="rId101"/>
        </w:object>
      </w:r>
      <w:r>
        <w:rPr>
          <w:sz w:val="21"/>
        </w:rPr>
        <w:t>//</w:t>
      </w:r>
      <w:r>
        <w:rPr>
          <w:sz w:val="21"/>
        </w:rPr>
        <w:t>平面</w:t>
      </w:r>
      <w:r>
        <w:object w:dxaOrig="527" w:dyaOrig="250">
          <v:shape id="_x0000_i1248" type="#_x0000_t75" alt="eqIdd7fe26dd3471224e87042fc3234e1ce5" style="width:26.35pt;height:12.65pt" o:ole="">
            <v:imagedata r:id="rId102" o:title="eqIdd7fe26dd3471224e87042fc3234e1ce5"/>
          </v:shape>
          <o:OLEObject Type="Embed" ProgID="Equation.DSMT4" ShapeID="_x0000_i1248" DrawAspect="Content" ObjectID="_1822317141" r:id="rId103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若</w:t>
      </w:r>
      <w:r>
        <w:object w:dxaOrig="1249" w:dyaOrig="243">
          <v:shape id="_x0000_i1249" type="#_x0000_t75" alt="eqId97e904393627bc5d71d6e210a01e89ff" style="width:62.35pt;height:12pt" o:ole="">
            <v:imagedata r:id="rId104" o:title="eqId97e904393627bc5d71d6e210a01e89ff"/>
          </v:shape>
          <o:OLEObject Type="Embed" ProgID="Equation.DSMT4" ShapeID="_x0000_i1249" DrawAspect="Content" ObjectID="_1822317142" r:id="rId105"/>
        </w:object>
      </w:r>
      <w:r>
        <w:rPr>
          <w:sz w:val="21"/>
        </w:rPr>
        <w:t>，求三棱锥</w:t>
      </w:r>
      <w:r>
        <w:object w:dxaOrig="826" w:dyaOrig="246">
          <v:shape id="_x0000_i1250" type="#_x0000_t75" alt="eqId63397cda22cb1fad59cf966dfb588643" style="width:41.35pt;height:12.35pt" o:ole="">
            <v:imagedata r:id="rId14" o:title="eqId63397cda22cb1fad59cf966dfb588643"/>
          </v:shape>
          <o:OLEObject Type="Embed" ProgID="Equation.DSMT4" ShapeID="_x0000_i1250" DrawAspect="Content" ObjectID="_1822317143" r:id="rId106"/>
        </w:object>
      </w:r>
      <w:r>
        <w:rPr>
          <w:sz w:val="21"/>
        </w:rPr>
        <w:t>的体积．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31081255" wp14:editId="1DB40718">
            <wp:extent cx="1606154" cy="1440000"/>
            <wp:effectExtent l="0" t="0" r="0" b="8255"/>
            <wp:docPr id="100007" name="图片 100007" descr="@@@cb8772d6-a621-442f-afd2-2cad4436d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b8772d6-a621-442f-afd2-2cad4436dd27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0615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2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全国甲卷</w:t>
      </w:r>
      <w:r>
        <w:rPr>
          <w:sz w:val="21"/>
        </w:rPr>
        <w:t>·</w:t>
      </w:r>
      <w:r>
        <w:rPr>
          <w:sz w:val="21"/>
        </w:rPr>
        <w:t>高考真题）小明同学参加综合实践活动，设计了一个封闭的包装盒，包装盒如图所示：底面</w:t>
      </w:r>
      <w:r>
        <w:object w:dxaOrig="633" w:dyaOrig="245">
          <v:shape id="_x0000_i1251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251" DrawAspect="Content" ObjectID="_1822317144" r:id="rId109"/>
        </w:object>
      </w:r>
      <w:r>
        <w:rPr>
          <w:sz w:val="21"/>
        </w:rPr>
        <w:t>是边长为</w:t>
      </w:r>
      <w:r>
        <w:rPr>
          <w:sz w:val="21"/>
        </w:rPr>
        <w:t>8</w:t>
      </w:r>
      <w:r>
        <w:rPr>
          <w:sz w:val="21"/>
        </w:rPr>
        <w:t>（单位：</w:t>
      </w:r>
      <w:r>
        <w:object w:dxaOrig="316" w:dyaOrig="198">
          <v:shape id="_x0000_i1252" type="#_x0000_t75" alt="eqId9efa9fbcfb9595e2f031aa691db4564b" style="width:15.65pt;height:10pt" o:ole="">
            <v:imagedata r:id="rId110" o:title="eqId9efa9fbcfb9595e2f031aa691db4564b"/>
          </v:shape>
          <o:OLEObject Type="Embed" ProgID="Equation.DSMT4" ShapeID="_x0000_i1252" DrawAspect="Content" ObjectID="_1822317145" r:id="rId111"/>
        </w:object>
      </w:r>
      <w:r>
        <w:rPr>
          <w:sz w:val="21"/>
        </w:rPr>
        <w:t>）的正方形，</w:t>
      </w:r>
      <w:r>
        <w:object w:dxaOrig="2376" w:dyaOrig="279">
          <v:shape id="_x0000_i1253" type="#_x0000_t75" alt="eqId3c5fae9c5496c1c48b928bcc9cf56e14" style="width:118.65pt;height:14pt" o:ole="">
            <v:imagedata r:id="rId112" o:title="eqId3c5fae9c5496c1c48b928bcc9cf56e14"/>
          </v:shape>
          <o:OLEObject Type="Embed" ProgID="Equation.DSMT4" ShapeID="_x0000_i1253" DrawAspect="Content" ObjectID="_1822317146" r:id="rId113"/>
        </w:object>
      </w:r>
      <w:r>
        <w:rPr>
          <w:sz w:val="21"/>
        </w:rPr>
        <w:t>均为正三角形，且它们所在的平面都与平面</w:t>
      </w:r>
      <w:r>
        <w:object w:dxaOrig="633" w:dyaOrig="245">
          <v:shape id="_x0000_i1254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254" DrawAspect="Content" ObjectID="_1822317147" r:id="rId114"/>
        </w:object>
      </w:r>
      <w:r>
        <w:rPr>
          <w:sz w:val="21"/>
        </w:rPr>
        <w:t>垂直．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562" w:dyaOrig="244">
          <v:shape id="_x0000_i1255" type="#_x0000_t75" alt="eqId06222ee533c2484ab25321a6abbf98cb" style="width:28pt;height:12.35pt" o:ole="">
            <v:imagedata r:id="rId115" o:title="eqId06222ee533c2484ab25321a6abbf98cb"/>
          </v:shape>
          <o:OLEObject Type="Embed" ProgID="Equation.DSMT4" ShapeID="_x0000_i1255" DrawAspect="Content" ObjectID="_1822317148" r:id="rId116"/>
        </w:object>
      </w:r>
      <w:r>
        <w:rPr>
          <w:sz w:val="21"/>
        </w:rPr>
        <w:t>平面</w:t>
      </w:r>
      <w:r>
        <w:object w:dxaOrig="633" w:dyaOrig="245">
          <v:shape id="_x0000_i1256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256" DrawAspect="Content" ObjectID="_1822317149" r:id="rId117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求该包装盒的容积（不计包装盒材料的厚度）．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7A4DA1CE" wp14:editId="0F454530">
            <wp:extent cx="1434122" cy="1440000"/>
            <wp:effectExtent l="0" t="0" r="0" b="8255"/>
            <wp:docPr id="100011" name="图片 100011" descr="@@@a786025b-2423-4ae8-9b3e-6802efc67a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786025b-2423-4ae8-9b3e-6802efc67a4f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43412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3</w:t>
      </w:r>
      <w:r>
        <w:rPr>
          <w:sz w:val="21"/>
        </w:rPr>
        <w:t>．（</w:t>
      </w:r>
      <w:r>
        <w:rPr>
          <w:sz w:val="21"/>
        </w:rPr>
        <w:t>2023·</w:t>
      </w:r>
      <w:r>
        <w:rPr>
          <w:sz w:val="21"/>
        </w:rPr>
        <w:t>全国甲卷</w:t>
      </w:r>
      <w:r>
        <w:rPr>
          <w:sz w:val="21"/>
        </w:rPr>
        <w:t>·</w:t>
      </w:r>
      <w:r>
        <w:rPr>
          <w:sz w:val="21"/>
        </w:rPr>
        <w:t>高考真题）如图，在三棱柱</w:t>
      </w:r>
      <w:r>
        <w:object w:dxaOrig="1214" w:dyaOrig="320">
          <v:shape id="_x0000_i1257" type="#_x0000_t75" alt="eqId42d3a82b8e587ee890467835bc4e854c" style="width:60.65pt;height:16pt" o:ole="">
            <v:imagedata r:id="rId119" o:title="eqId42d3a82b8e587ee890467835bc4e854c"/>
          </v:shape>
          <o:OLEObject Type="Embed" ProgID="Equation.DSMT4" ShapeID="_x0000_i1257" DrawAspect="Content" ObjectID="_1822317150" r:id="rId120"/>
        </w:object>
      </w:r>
      <w:r>
        <w:rPr>
          <w:sz w:val="21"/>
        </w:rPr>
        <w:t>中，</w:t>
      </w:r>
      <w:r>
        <w:object w:dxaOrig="580" w:dyaOrig="316">
          <v:shape id="_x0000_i1258" type="#_x0000_t75" alt="eqIdd26d8a9d64ad3c8cba28840b41ed7837" style="width:29pt;height:15.65pt" o:ole="">
            <v:imagedata r:id="rId121" o:title="eqIdd26d8a9d64ad3c8cba28840b41ed7837"/>
          </v:shape>
          <o:OLEObject Type="Embed" ProgID="Equation.DSMT4" ShapeID="_x0000_i1258" DrawAspect="Content" ObjectID="_1822317151" r:id="rId122"/>
        </w:object>
      </w:r>
      <w:r>
        <w:rPr>
          <w:sz w:val="21"/>
        </w:rPr>
        <w:t>平面</w:t>
      </w:r>
      <w:r>
        <w:object w:dxaOrig="1636" w:dyaOrig="263">
          <v:shape id="_x0000_i1259" type="#_x0000_t75" alt="eqIdf94eb7b860112c1df7c7489f89ad27ef" style="width:81.65pt;height:13pt" o:ole="">
            <v:imagedata r:id="rId123" o:title="eqIdf94eb7b860112c1df7c7489f89ad27ef"/>
          </v:shape>
          <o:OLEObject Type="Embed" ProgID="Equation.DSMT4" ShapeID="_x0000_i1259" DrawAspect="Content" ObjectID="_1822317152" r:id="rId124"/>
        </w:objec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证明：平面</w:t>
      </w:r>
      <w:r>
        <w:object w:dxaOrig="915" w:dyaOrig="319">
          <v:shape id="_x0000_i1260" type="#_x0000_t75" alt="eqId61cdaadeae37736a1e6dd93fa1fe712f" style="width:45.65pt;height:16pt" o:ole="">
            <v:imagedata r:id="rId125" o:title="eqId61cdaadeae37736a1e6dd93fa1fe712f"/>
          </v:shape>
          <o:OLEObject Type="Embed" ProgID="Equation.DSMT4" ShapeID="_x0000_i1260" DrawAspect="Content" ObjectID="_1822317153" r:id="rId126"/>
        </w:object>
      </w:r>
      <w:r>
        <w:rPr>
          <w:sz w:val="21"/>
        </w:rPr>
        <w:t>平面</w:t>
      </w:r>
      <w:r>
        <w:object w:dxaOrig="704" w:dyaOrig="316">
          <v:shape id="_x0000_i1261" type="#_x0000_t75" alt="eqId58cc6184b191e6da43911e701121517e" style="width:35.35pt;height:15.65pt" o:ole="">
            <v:imagedata r:id="rId127" o:title="eqId58cc6184b191e6da43911e701121517e"/>
          </v:shape>
          <o:OLEObject Type="Embed" ProgID="Equation.DSMT4" ShapeID="_x0000_i1261" DrawAspect="Content" ObjectID="_1822317154" r:id="rId128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设</w:t>
      </w:r>
      <w:r>
        <w:object w:dxaOrig="1601" w:dyaOrig="315">
          <v:shape id="_x0000_i1262" type="#_x0000_t75" alt="eqIdabbff190defba7e4379a89e084ddbf8a" style="width:80pt;height:15.65pt" o:ole="">
            <v:imagedata r:id="rId129" o:title="eqIdabbff190defba7e4379a89e084ddbf8a"/>
          </v:shape>
          <o:OLEObject Type="Embed" ProgID="Equation.DSMT4" ShapeID="_x0000_i1262" DrawAspect="Content" ObjectID="_1822317155" r:id="rId130"/>
        </w:object>
      </w:r>
      <w:r>
        <w:rPr>
          <w:sz w:val="21"/>
        </w:rPr>
        <w:t>，求四棱锥</w:t>
      </w:r>
      <w:r>
        <w:object w:dxaOrig="1073" w:dyaOrig="316">
          <v:shape id="_x0000_i1263" type="#_x0000_t75" alt="eqId4c61e6d34503a713684bb25be96edbcd" style="width:53.65pt;height:15.65pt" o:ole="">
            <v:imagedata r:id="rId131" o:title="eqId4c61e6d34503a713684bb25be96edbcd"/>
          </v:shape>
          <o:OLEObject Type="Embed" ProgID="Equation.DSMT4" ShapeID="_x0000_i1263" DrawAspect="Content" ObjectID="_1822317156" r:id="rId132"/>
        </w:object>
      </w:r>
      <w:r>
        <w:rPr>
          <w:sz w:val="21"/>
        </w:rPr>
        <w:t>的高．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4496529B" wp14:editId="55EBE6D7">
            <wp:extent cx="1648552" cy="1440000"/>
            <wp:effectExtent l="0" t="0" r="8890" b="8255"/>
            <wp:docPr id="100019" name="图片 100019" descr="@@@a2900247-0b08-48ef-be0a-6e602e544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2900247-0b08-48ef-be0a-6e602e544018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64855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lastRenderedPageBreak/>
        <w:t>4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全国乙卷</w:t>
      </w:r>
      <w:r>
        <w:rPr>
          <w:sz w:val="21"/>
        </w:rPr>
        <w:t>·</w:t>
      </w:r>
      <w:r>
        <w:rPr>
          <w:sz w:val="21"/>
        </w:rPr>
        <w:t>高考真题）如图，四面体</w:t>
      </w:r>
      <w:r>
        <w:object w:dxaOrig="633" w:dyaOrig="245">
          <v:shape id="_x0000_i1264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264" DrawAspect="Content" ObjectID="_1822317157" r:id="rId134"/>
        </w:object>
      </w:r>
      <w:r>
        <w:rPr>
          <w:sz w:val="21"/>
        </w:rPr>
        <w:t>中，</w:t>
      </w:r>
      <w:r>
        <w:object w:dxaOrig="3238" w:dyaOrig="290">
          <v:shape id="_x0000_i1265" type="#_x0000_t75" alt="eqId1834102435effaf4490dc22f1119df65" style="width:162pt;height:14.65pt" o:ole="">
            <v:imagedata r:id="rId135" o:title="eqId1834102435effaf4490dc22f1119df65"/>
          </v:shape>
          <o:OLEObject Type="Embed" ProgID="Equation.DSMT4" ShapeID="_x0000_i1265" DrawAspect="Content" ObjectID="_1822317158" r:id="rId136"/>
        </w:objec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E</w:t>
      </w:r>
      <w:r>
        <w:rPr>
          <w:sz w:val="21"/>
        </w:rPr>
        <w:t>为</w:t>
      </w:r>
      <w:r>
        <w:rPr>
          <w:rFonts w:eastAsia="Times New Roman" w:cs="Times New Roman"/>
          <w:i/>
          <w:sz w:val="21"/>
        </w:rPr>
        <w:t>AC</w:t>
      </w:r>
      <w:r>
        <w:rPr>
          <w:sz w:val="21"/>
        </w:rPr>
        <w:t>的中点．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证明：平面</w:t>
      </w:r>
      <w:r>
        <w:object w:dxaOrig="668" w:dyaOrig="222">
          <v:shape id="_x0000_i1266" type="#_x0000_t75" alt="eqIdb8f5ba965420dfd5aa4da211682df096" style="width:33.35pt;height:11pt" o:ole="">
            <v:imagedata r:id="rId137" o:title="eqIdb8f5ba965420dfd5aa4da211682df096"/>
          </v:shape>
          <o:OLEObject Type="Embed" ProgID="Equation.DSMT4" ShapeID="_x0000_i1266" DrawAspect="Content" ObjectID="_1822317159" r:id="rId138"/>
        </w:object>
      </w:r>
      <w:r>
        <w:rPr>
          <w:sz w:val="21"/>
        </w:rPr>
        <w:t>平面</w:t>
      </w:r>
      <w:r>
        <w:rPr>
          <w:rFonts w:eastAsia="Times New Roman" w:cs="Times New Roman"/>
          <w:i/>
          <w:sz w:val="21"/>
        </w:rPr>
        <w:t>ACD</w: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(2)</w:t>
      </w:r>
      <w:r>
        <w:rPr>
          <w:sz w:val="21"/>
        </w:rPr>
        <w:t>设</w:t>
      </w:r>
      <w:r>
        <w:object w:dxaOrig="2305" w:dyaOrig="291">
          <v:shape id="_x0000_i1267" type="#_x0000_t75" alt="eqId8f60cd1d1737567292ae557a41824f46" style="width:115.35pt;height:14.65pt" o:ole="">
            <v:imagedata r:id="rId139" o:title="eqId8f60cd1d1737567292ae557a41824f46"/>
          </v:shape>
          <o:OLEObject Type="Embed" ProgID="Equation.DSMT4" ShapeID="_x0000_i1267" DrawAspect="Content" ObjectID="_1822317160" r:id="rId140"/>
        </w:object>
      </w:r>
      <w:r>
        <w:rPr>
          <w:sz w:val="21"/>
        </w:rPr>
        <w:t>，点</w:t>
      </w:r>
      <w:r>
        <w:rPr>
          <w:rFonts w:eastAsia="Times New Roman" w:cs="Times New Roman"/>
          <w:i/>
          <w:sz w:val="21"/>
        </w:rPr>
        <w:t>F</w:t>
      </w:r>
      <w:r>
        <w:rPr>
          <w:sz w:val="21"/>
        </w:rPr>
        <w:t>在</w:t>
      </w:r>
      <w:r>
        <w:rPr>
          <w:rFonts w:eastAsia="Times New Roman" w:cs="Times New Roman"/>
          <w:i/>
          <w:sz w:val="21"/>
        </w:rPr>
        <w:t>BD</w:t>
      </w:r>
      <w:r>
        <w:rPr>
          <w:sz w:val="21"/>
        </w:rPr>
        <w:t>上，当</w:t>
      </w:r>
      <w:r>
        <w:object w:dxaOrig="615" w:dyaOrig="245">
          <v:shape id="_x0000_i1268" type="#_x0000_t75" alt="eqId36691f0269294ecae8f00b7bce97756c" style="width:30.65pt;height:12.35pt" o:ole="">
            <v:imagedata r:id="rId141" o:title="eqId36691f0269294ecae8f00b7bce97756c"/>
          </v:shape>
          <o:OLEObject Type="Embed" ProgID="Equation.DSMT4" ShapeID="_x0000_i1268" DrawAspect="Content" ObjectID="_1822317161" r:id="rId142"/>
        </w:object>
      </w:r>
      <w:r>
        <w:rPr>
          <w:sz w:val="21"/>
        </w:rPr>
        <w:t>的面积最小时，求三棱锥</w:t>
      </w:r>
      <w:r>
        <w:object w:dxaOrig="844" w:dyaOrig="246">
          <v:shape id="_x0000_i1269" type="#_x0000_t75" alt="eqId89c416b5f18fbb0b7f79e8a5702acd13" style="width:42.35pt;height:12.35pt" o:ole="">
            <v:imagedata r:id="rId143" o:title="eqId89c416b5f18fbb0b7f79e8a5702acd13"/>
          </v:shape>
          <o:OLEObject Type="Embed" ProgID="Equation.DSMT4" ShapeID="_x0000_i1269" DrawAspect="Content" ObjectID="_1822317162" r:id="rId144"/>
        </w:object>
      </w:r>
      <w:r>
        <w:rPr>
          <w:sz w:val="21"/>
        </w:rPr>
        <w:t>的体积．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  <w:rPr>
          <w:sz w:val="21"/>
        </w:rPr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34ED0E70" wp14:editId="054FB8D5">
            <wp:extent cx="1962150" cy="1495425"/>
            <wp:effectExtent l="0" t="0" r="0" b="9525"/>
            <wp:docPr id="100023" name="图片 100023" descr="@@@cb436ee5-825f-457e-ad32-61937a79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b436ee5-825f-457e-ad32-61937a792498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5</w:t>
      </w:r>
      <w:r>
        <w:rPr>
          <w:sz w:val="21"/>
        </w:rPr>
        <w:t>．（</w:t>
      </w:r>
      <w:r>
        <w:rPr>
          <w:sz w:val="21"/>
        </w:rPr>
        <w:t>2021·</w:t>
      </w:r>
      <w:r>
        <w:rPr>
          <w:sz w:val="21"/>
        </w:rPr>
        <w:t>全国甲卷</w:t>
      </w:r>
      <w:r>
        <w:rPr>
          <w:sz w:val="21"/>
        </w:rPr>
        <w:t>·</w:t>
      </w:r>
      <w:r>
        <w:rPr>
          <w:sz w:val="21"/>
        </w:rPr>
        <w:t>高考真题）已知直三棱柱</w:t>
      </w:r>
      <w:r>
        <w:object w:dxaOrig="1214" w:dyaOrig="320">
          <v:shape id="_x0000_i1270" type="#_x0000_t75" alt="eqId42d3a82b8e587ee890467835bc4e854c" style="width:60.65pt;height:16pt" o:ole="">
            <v:imagedata r:id="rId119" o:title="eqId42d3a82b8e587ee890467835bc4e854c"/>
          </v:shape>
          <o:OLEObject Type="Embed" ProgID="Equation.DSMT4" ShapeID="_x0000_i1270" DrawAspect="Content" ObjectID="_1822317163" r:id="rId146"/>
        </w:object>
      </w:r>
      <w:r>
        <w:rPr>
          <w:sz w:val="21"/>
        </w:rPr>
        <w:t>中，侧面</w:t>
      </w:r>
      <w:r>
        <w:object w:dxaOrig="686" w:dyaOrig="316">
          <v:shape id="_x0000_i1271" type="#_x0000_t75" alt="eqIde9edc50f7febbc2d5d8dcdc23a3630a7" style="width:34.35pt;height:15.65pt" o:ole="">
            <v:imagedata r:id="rId147" o:title="eqIde9edc50f7febbc2d5d8dcdc23a3630a7"/>
          </v:shape>
          <o:OLEObject Type="Embed" ProgID="Equation.DSMT4" ShapeID="_x0000_i1271" DrawAspect="Content" ObjectID="_1822317164" r:id="rId148"/>
        </w:object>
      </w:r>
      <w:r>
        <w:rPr>
          <w:sz w:val="21"/>
        </w:rPr>
        <w:t>为正方形，</w:t>
      </w:r>
      <w:r>
        <w:object w:dxaOrig="1161" w:dyaOrig="250">
          <v:shape id="_x0000_i1272" type="#_x0000_t75" alt="eqIdf121eabff3c62c1a196d9ca5f6f83f0b" style="width:58pt;height:12.65pt" o:ole="">
            <v:imagedata r:id="rId149" o:title="eqIdf121eabff3c62c1a196d9ca5f6f83f0b"/>
          </v:shape>
          <o:OLEObject Type="Embed" ProgID="Equation.DSMT4" ShapeID="_x0000_i1272" DrawAspect="Content" ObjectID="_1822317165" r:id="rId150"/>
        </w:objec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F</w:t>
      </w:r>
      <w:r>
        <w:rPr>
          <w:sz w:val="21"/>
        </w:rPr>
        <w:t>分别为</w:t>
      </w:r>
      <w:r>
        <w:object w:dxaOrig="369" w:dyaOrig="245">
          <v:shape id="_x0000_i1273" type="#_x0000_t75" alt="eqId60ef95894ceebaf236170e8832dcf7e3" style="width:18.35pt;height:12.35pt" o:ole="">
            <v:imagedata r:id="rId96" o:title="eqId60ef95894ceebaf236170e8832dcf7e3"/>
          </v:shape>
          <o:OLEObject Type="Embed" ProgID="Equation.DSMT4" ShapeID="_x0000_i1273" DrawAspect="Content" ObjectID="_1822317166" r:id="rId151"/>
        </w:object>
      </w:r>
      <w:r>
        <w:rPr>
          <w:sz w:val="21"/>
        </w:rPr>
        <w:t>和</w:t>
      </w:r>
      <w:r>
        <w:object w:dxaOrig="387" w:dyaOrig="326">
          <v:shape id="_x0000_i1274" type="#_x0000_t75" alt="eqId9d88bf46ad08f9677c37eed1d0369329" style="width:19.35pt;height:16.35pt" o:ole="">
            <v:imagedata r:id="rId152" o:title="eqId9d88bf46ad08f9677c37eed1d0369329"/>
          </v:shape>
          <o:OLEObject Type="Embed" ProgID="Equation.DSMT4" ShapeID="_x0000_i1274" DrawAspect="Content" ObjectID="_1822317167" r:id="rId153"/>
        </w:object>
      </w:r>
      <w:r>
        <w:rPr>
          <w:sz w:val="21"/>
        </w:rPr>
        <w:t>的中点，</w:t>
      </w:r>
      <w:r>
        <w:object w:dxaOrig="932" w:dyaOrig="314">
          <v:shape id="_x0000_i1275" type="#_x0000_t75" alt="eqId0023280949eda97787964f0a9d41ed2e" style="width:46.65pt;height:15.65pt" o:ole="">
            <v:imagedata r:id="rId154" o:title="eqId0023280949eda97787964f0a9d41ed2e"/>
          </v:shape>
          <o:OLEObject Type="Embed" ProgID="Equation.DSMT4" ShapeID="_x0000_i1275" DrawAspect="Content" ObjectID="_1822317168" r:id="rId155"/>
        </w:object>
      </w:r>
      <w:r>
        <w:rPr>
          <w:sz w:val="21"/>
        </w:rPr>
        <w:t>.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）求三棱锥</w:t>
      </w:r>
      <w:r>
        <w:object w:dxaOrig="827" w:dyaOrig="249">
          <v:shape id="_x0000_i1276" type="#_x0000_t75" alt="eqId3aad836ea6660232f48645cc775176a6" style="width:41.35pt;height:12.35pt" o:ole="">
            <v:imagedata r:id="rId156" o:title="eqId3aad836ea6660232f48645cc775176a6"/>
          </v:shape>
          <o:OLEObject Type="Embed" ProgID="Equation.DSMT4" ShapeID="_x0000_i1276" DrawAspect="Content" ObjectID="_1822317169" r:id="rId157"/>
        </w:object>
      </w:r>
      <w:r>
        <w:rPr>
          <w:sz w:val="21"/>
        </w:rPr>
        <w:t>的体积；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）已知</w:t>
      </w:r>
      <w:r>
        <w:rPr>
          <w:rFonts w:eastAsia="Times New Roman" w:cs="Times New Roman"/>
          <w:i/>
          <w:sz w:val="21"/>
        </w:rPr>
        <w:t>D</w:t>
      </w:r>
      <w:r>
        <w:rPr>
          <w:sz w:val="21"/>
        </w:rPr>
        <w:t>为棱</w:t>
      </w:r>
      <w:r>
        <w:object w:dxaOrig="422" w:dyaOrig="321">
          <v:shape id="_x0000_i1277" type="#_x0000_t75" alt="eqId11ddc92d84d188c66b435664a7e7b5a4" style="width:21pt;height:16pt" o:ole="">
            <v:imagedata r:id="rId158" o:title="eqId11ddc92d84d188c66b435664a7e7b5a4"/>
          </v:shape>
          <o:OLEObject Type="Embed" ProgID="Equation.DSMT4" ShapeID="_x0000_i1277" DrawAspect="Content" ObjectID="_1822317170" r:id="rId159"/>
        </w:object>
      </w:r>
      <w:r>
        <w:rPr>
          <w:sz w:val="21"/>
        </w:rPr>
        <w:t>上的点，证明：</w:t>
      </w:r>
      <w:r>
        <w:object w:dxaOrig="879" w:dyaOrig="222">
          <v:shape id="_x0000_i1278" type="#_x0000_t75" alt="eqId6a7a3dc3f3a02f4400e22dec2f2fee23" style="width:44pt;height:11pt" o:ole="">
            <v:imagedata r:id="rId160" o:title="eqId6a7a3dc3f3a02f4400e22dec2f2fee23"/>
          </v:shape>
          <o:OLEObject Type="Embed" ProgID="Equation.DSMT4" ShapeID="_x0000_i1278" DrawAspect="Content" ObjectID="_1822317171" r:id="rId161"/>
        </w:object>
      </w:r>
      <w:r>
        <w:rPr>
          <w:sz w:val="21"/>
        </w:rPr>
        <w:t>.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7EB38405" wp14:editId="47DCC0AE">
            <wp:extent cx="1323975" cy="1628775"/>
            <wp:effectExtent l="0" t="0" r="9525" b="9525"/>
            <wp:docPr id="100029" name="图片 100029" descr="@@@450f700e-5992-408c-b5c0-95fa56d4f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50f700e-5992-408c-b5c0-95fa56d4fc36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6</w:t>
      </w:r>
      <w:r>
        <w:rPr>
          <w:sz w:val="21"/>
        </w:rPr>
        <w:t>．（</w:t>
      </w:r>
      <w:r>
        <w:rPr>
          <w:sz w:val="21"/>
        </w:rPr>
        <w:t>2021·</w:t>
      </w:r>
      <w:r>
        <w:rPr>
          <w:sz w:val="21"/>
        </w:rPr>
        <w:t>全国乙卷</w:t>
      </w:r>
      <w:r>
        <w:rPr>
          <w:sz w:val="21"/>
        </w:rPr>
        <w:t>·</w:t>
      </w:r>
      <w:r>
        <w:rPr>
          <w:sz w:val="21"/>
        </w:rPr>
        <w:t>高考真题）如图，四棱锥</w:t>
      </w:r>
      <w:r>
        <w:object w:dxaOrig="967" w:dyaOrig="239">
          <v:shape id="_x0000_i1279" type="#_x0000_t75" alt="eqId0585b6c0f156eecf9662b9846d4eb693" style="width:48.35pt;height:12pt" o:ole="">
            <v:imagedata r:id="rId163" o:title="eqId0585b6c0f156eecf9662b9846d4eb693"/>
          </v:shape>
          <o:OLEObject Type="Embed" ProgID="Equation.DSMT4" ShapeID="_x0000_i1279" DrawAspect="Content" ObjectID="_1822317172" r:id="rId164"/>
        </w:object>
      </w:r>
      <w:r>
        <w:rPr>
          <w:sz w:val="21"/>
        </w:rPr>
        <w:t>的底面是矩形，</w:t>
      </w:r>
      <w:r>
        <w:object w:dxaOrig="545" w:dyaOrig="230">
          <v:shape id="_x0000_i1280" type="#_x0000_t75" alt="eqId5a1b49f64e0065edad868b25e9fcada3" style="width:27.35pt;height:11.65pt" o:ole="">
            <v:imagedata r:id="rId165" o:title="eqId5a1b49f64e0065edad868b25e9fcada3"/>
          </v:shape>
          <o:OLEObject Type="Embed" ProgID="Equation.DSMT4" ShapeID="_x0000_i1280" DrawAspect="Content" ObjectID="_1822317173" r:id="rId166"/>
        </w:object>
      </w:r>
      <w:r>
        <w:rPr>
          <w:sz w:val="21"/>
        </w:rPr>
        <w:t>底面</w:t>
      </w:r>
      <w:r>
        <w:object w:dxaOrig="633" w:dyaOrig="245">
          <v:shape id="_x0000_i1281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281" DrawAspect="Content" ObjectID="_1822317174" r:id="rId167"/>
        </w:objec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M</w:t>
      </w:r>
      <w:r>
        <w:rPr>
          <w:sz w:val="21"/>
        </w:rPr>
        <w:t>为</w:t>
      </w:r>
      <w:r>
        <w:object w:dxaOrig="351" w:dyaOrig="241">
          <v:shape id="_x0000_i1282" type="#_x0000_t75" alt="eqId0dc5c9827dfd0be5a9c85962d6ccbfb1" style="width:17.65pt;height:12pt" o:ole="">
            <v:imagedata r:id="rId168" o:title="eqId0dc5c9827dfd0be5a9c85962d6ccbfb1"/>
          </v:shape>
          <o:OLEObject Type="Embed" ProgID="Equation.DSMT4" ShapeID="_x0000_i1282" DrawAspect="Content" ObjectID="_1822317175" r:id="rId169"/>
        </w:object>
      </w:r>
      <w:r>
        <w:rPr>
          <w:sz w:val="21"/>
        </w:rPr>
        <w:t>的中点，且</w:t>
      </w:r>
      <w:r>
        <w:object w:dxaOrig="932" w:dyaOrig="223">
          <v:shape id="_x0000_i1283" type="#_x0000_t75" alt="eqId186e5e7efe51fd25b9e38dc0fa23de9d" style="width:46.65pt;height:11pt" o:ole="">
            <v:imagedata r:id="rId170" o:title="eqId186e5e7efe51fd25b9e38dc0fa23de9d"/>
          </v:shape>
          <o:OLEObject Type="Embed" ProgID="Equation.DSMT4" ShapeID="_x0000_i1283" DrawAspect="Content" ObjectID="_1822317176" r:id="rId171"/>
        </w:objec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）证明：平面</w:t>
      </w:r>
      <w:r>
        <w:object w:dxaOrig="721" w:dyaOrig="223">
          <v:shape id="_x0000_i1284" type="#_x0000_t75" alt="eqId392469b357b12b998528499929366c02" style="width:36pt;height:11pt" o:ole="">
            <v:imagedata r:id="rId172" o:title="eqId392469b357b12b998528499929366c02"/>
          </v:shape>
          <o:OLEObject Type="Embed" ProgID="Equation.DSMT4" ShapeID="_x0000_i1284" DrawAspect="Content" ObjectID="_1822317177" r:id="rId173"/>
        </w:object>
      </w:r>
      <w:r>
        <w:rPr>
          <w:sz w:val="21"/>
        </w:rPr>
        <w:t>平面</w:t>
      </w:r>
      <w:r>
        <w:object w:dxaOrig="492" w:dyaOrig="224">
          <v:shape id="_x0000_i1285" type="#_x0000_t75" alt="eqId8f571a1aac46c6d0cf440c0ec2846bf9" style="width:24.65pt;height:11.35pt" o:ole="">
            <v:imagedata r:id="rId174" o:title="eqId8f571a1aac46c6d0cf440c0ec2846bf9"/>
          </v:shape>
          <o:OLEObject Type="Embed" ProgID="Equation.DSMT4" ShapeID="_x0000_i1285" DrawAspect="Content" ObjectID="_1822317178" r:id="rId175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</w:t>
      </w:r>
      <w:r>
        <w:object w:dxaOrig="1161" w:dyaOrig="250">
          <v:shape id="_x0000_i1286" type="#_x0000_t75" alt="eqIdffddeafce03aae663bc823e2d5127c61" style="width:58pt;height:12.65pt" o:ole="">
            <v:imagedata r:id="rId176" o:title="eqIdffddeafce03aae663bc823e2d5127c61"/>
          </v:shape>
          <o:OLEObject Type="Embed" ProgID="Equation.DSMT4" ShapeID="_x0000_i1286" DrawAspect="Content" ObjectID="_1822317179" r:id="rId177"/>
        </w:object>
      </w:r>
      <w:r>
        <w:rPr>
          <w:sz w:val="21"/>
        </w:rPr>
        <w:t>，求四棱锥</w:t>
      </w:r>
      <w:r>
        <w:object w:dxaOrig="967" w:dyaOrig="239">
          <v:shape id="_x0000_i1287" type="#_x0000_t75" alt="eqId0585b6c0f156eecf9662b9846d4eb693" style="width:48.35pt;height:12pt" o:ole="">
            <v:imagedata r:id="rId163" o:title="eqId0585b6c0f156eecf9662b9846d4eb693"/>
          </v:shape>
          <o:OLEObject Type="Embed" ProgID="Equation.DSMT4" ShapeID="_x0000_i1287" DrawAspect="Content" ObjectID="_1822317180" r:id="rId178"/>
        </w:object>
      </w:r>
      <w:r>
        <w:rPr>
          <w:sz w:val="21"/>
        </w:rPr>
        <w:t>的体积．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0EAFE915" wp14:editId="0D8D835A">
            <wp:extent cx="1600200" cy="1600200"/>
            <wp:effectExtent l="0" t="0" r="0" b="0"/>
            <wp:docPr id="100033" name="图片 100033" descr="@@@461e2766-452f-4db0-b65b-c1e06887a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61e2766-452f-4db0-b65b-c1e06887ad16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lastRenderedPageBreak/>
        <w:t>7</w:t>
      </w:r>
      <w:r>
        <w:rPr>
          <w:sz w:val="21"/>
        </w:rPr>
        <w:t>．（</w:t>
      </w:r>
      <w:r>
        <w:rPr>
          <w:sz w:val="21"/>
        </w:rPr>
        <w:t>2025·</w:t>
      </w:r>
      <w:r>
        <w:rPr>
          <w:sz w:val="21"/>
        </w:rPr>
        <w:t>全国一卷</w:t>
      </w:r>
      <w:r>
        <w:rPr>
          <w:sz w:val="21"/>
        </w:rPr>
        <w:t>·</w:t>
      </w:r>
      <w:r>
        <w:rPr>
          <w:sz w:val="21"/>
        </w:rPr>
        <w:t>高考真题）如图所示的四棱锥</w:t>
      </w:r>
      <w:r>
        <w:object w:dxaOrig="967" w:dyaOrig="239">
          <v:shape id="_x0000_i1288" type="#_x0000_t75" alt="eqId0585b6c0f156eecf9662b9846d4eb693" style="width:48.35pt;height:12pt" o:ole="">
            <v:imagedata r:id="rId163" o:title="eqId0585b6c0f156eecf9662b9846d4eb693"/>
          </v:shape>
          <o:OLEObject Type="Embed" ProgID="Equation.DSMT4" ShapeID="_x0000_i1288" DrawAspect="Content" ObjectID="_1822317181" r:id="rId180"/>
        </w:object>
      </w:r>
      <w:r>
        <w:rPr>
          <w:sz w:val="21"/>
        </w:rPr>
        <w:t>中，</w:t>
      </w:r>
      <w:r>
        <w:object w:dxaOrig="510" w:dyaOrig="222">
          <v:shape id="_x0000_i1289" type="#_x0000_t75" alt="eqIdccd4fd4b7a4d6b8ca0c5827c055a9ce7" style="width:25.65pt;height:11pt" o:ole="">
            <v:imagedata r:id="rId181" o:title="eqIdccd4fd4b7a4d6b8ca0c5827c055a9ce7"/>
          </v:shape>
          <o:OLEObject Type="Embed" ProgID="Equation.DSMT4" ShapeID="_x0000_i1289" DrawAspect="Content" ObjectID="_1822317182" r:id="rId182"/>
        </w:object>
      </w:r>
      <w:r>
        <w:rPr>
          <w:sz w:val="21"/>
        </w:rPr>
        <w:t>平面</w:t>
      </w:r>
      <w:r>
        <w:object w:dxaOrig="633" w:dyaOrig="245">
          <v:shape id="_x0000_i1290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290" DrawAspect="Content" ObjectID="_1822317183" r:id="rId183"/>
        </w:object>
      </w:r>
      <w:r>
        <w:rPr>
          <w:sz w:val="21"/>
        </w:rPr>
        <w:t>，</w:t>
      </w:r>
      <w:r>
        <w:object w:dxaOrig="1812" w:dyaOrig="291">
          <v:shape id="_x0000_i1291" type="#_x0000_t75" alt="eqId155bf7fbe727e713072e62663a6a45bc" style="width:90.65pt;height:14.65pt" o:ole="">
            <v:imagedata r:id="rId184" o:title="eqId155bf7fbe727e713072e62663a6a45bc"/>
          </v:shape>
          <o:OLEObject Type="Embed" ProgID="Equation.DSMT4" ShapeID="_x0000_i1291" DrawAspect="Content" ObjectID="_1822317184" r:id="rId185"/>
        </w:objec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证明：平面</w:t>
      </w:r>
      <w:r>
        <w:object w:dxaOrig="651" w:dyaOrig="231">
          <v:shape id="_x0000_i1292" type="#_x0000_t75" alt="eqIde4aa9084b8fe0fe05c4388d1f835587b" style="width:32.65pt;height:11.65pt" o:ole="">
            <v:imagedata r:id="rId186" o:title="eqIde4aa9084b8fe0fe05c4388d1f835587b"/>
          </v:shape>
          <o:OLEObject Type="Embed" ProgID="Equation.DSMT4" ShapeID="_x0000_i1292" DrawAspect="Content" ObjectID="_1822317185" r:id="rId187"/>
        </w:object>
      </w:r>
      <w:r>
        <w:rPr>
          <w:sz w:val="21"/>
        </w:rPr>
        <w:t>平面</w:t>
      </w:r>
      <w:r>
        <w:object w:dxaOrig="492" w:dyaOrig="228">
          <v:shape id="_x0000_i1293" type="#_x0000_t75" alt="eqId852aabd89edffc1b94344ff3f1f31ccd" style="width:24.65pt;height:11.35pt" o:ole="">
            <v:imagedata r:id="rId188" o:title="eqId852aabd89edffc1b94344ff3f1f31ccd"/>
          </v:shape>
          <o:OLEObject Type="Embed" ProgID="Equation.DSMT4" ShapeID="_x0000_i1293" DrawAspect="Content" ObjectID="_1822317186" r:id="rId189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(2)</w:t>
      </w:r>
      <w:r>
        <w:object w:dxaOrig="3080" w:dyaOrig="334">
          <v:shape id="_x0000_i1294" type="#_x0000_t75" alt="eqIdb97d2026ed69c8f6c0f7cd21c5c552b3" style="width:154pt;height:16.65pt" o:ole="">
            <v:imagedata r:id="rId190" o:title="eqIdb97d2026ed69c8f6c0f7cd21c5c552b3"/>
          </v:shape>
          <o:OLEObject Type="Embed" ProgID="Equation.DSMT4" ShapeID="_x0000_i1294" DrawAspect="Content" ObjectID="_1822317187" r:id="rId191"/>
        </w:object>
      </w:r>
      <w:r>
        <w:rPr>
          <w:sz w:val="21"/>
        </w:rPr>
        <w:t>，</w:t>
      </w:r>
      <w:r>
        <w:object w:dxaOrig="193" w:dyaOrig="208">
          <v:shape id="_x0000_i1295" type="#_x0000_t75" alt="eqIddad2a36927223bd70f426ba06aea4b45" style="width:9.65pt;height:10.35pt" o:ole="">
            <v:imagedata r:id="rId192" o:title="eqIddad2a36927223bd70f426ba06aea4b45"/>
          </v:shape>
          <o:OLEObject Type="Embed" ProgID="Equation.DSMT4" ShapeID="_x0000_i1295" DrawAspect="Content" ObjectID="_1822317188" r:id="rId193"/>
        </w:object>
      </w:r>
      <w:r>
        <w:rPr>
          <w:sz w:val="21"/>
        </w:rPr>
        <w:t>，</w:t>
      </w:r>
      <w:r>
        <w:object w:dxaOrig="193" w:dyaOrig="208">
          <v:shape id="_x0000_i1296" type="#_x0000_t75" alt="eqId7f9e8449aad35c5d840a3395ea86df6d" style="width:9.65pt;height:10.35pt" o:ole="">
            <v:imagedata r:id="rId194" o:title="eqId7f9e8449aad35c5d840a3395ea86df6d"/>
          </v:shape>
          <o:OLEObject Type="Embed" ProgID="Equation.DSMT4" ShapeID="_x0000_i1296" DrawAspect="Content" ObjectID="_1822317189" r:id="rId195"/>
        </w:object>
      </w:r>
      <w:r>
        <w:rPr>
          <w:sz w:val="21"/>
        </w:rPr>
        <w:t>，</w:t>
      </w:r>
      <w:r>
        <w:object w:dxaOrig="211" w:dyaOrig="240">
          <v:shape id="_x0000_i1297" type="#_x0000_t75" alt="eqIdc5db41a1f31d6baee7c69990811edb9f" style="width:10.65pt;height:12pt" o:ole="">
            <v:imagedata r:id="rId196" o:title="eqIdc5db41a1f31d6baee7c69990811edb9f"/>
          </v:shape>
          <o:OLEObject Type="Embed" ProgID="Equation.DSMT4" ShapeID="_x0000_i1297" DrawAspect="Content" ObjectID="_1822317190" r:id="rId197"/>
        </w:object>
      </w:r>
      <w:r>
        <w:rPr>
          <w:sz w:val="21"/>
        </w:rPr>
        <w:t>，</w:t>
      </w:r>
      <w:r>
        <w:object w:dxaOrig="228" w:dyaOrig="228">
          <v:shape id="_x0000_i1298" type="#_x0000_t75" alt="eqId8455657dde27aabe6adb7b188e031c11" style="width:11.35pt;height:11.35pt" o:ole="">
            <v:imagedata r:id="rId198" o:title="eqId8455657dde27aabe6adb7b188e031c11"/>
          </v:shape>
          <o:OLEObject Type="Embed" ProgID="Equation.DSMT4" ShapeID="_x0000_i1298" DrawAspect="Content" ObjectID="_1822317191" r:id="rId199"/>
        </w:object>
      </w:r>
      <w:r>
        <w:rPr>
          <w:sz w:val="21"/>
        </w:rPr>
        <w:t>在同一个球面上，设该球面的球心为</w:t>
      </w:r>
      <w:r>
        <w:object w:dxaOrig="211" w:dyaOrig="256">
          <v:shape id="_x0000_i1299" type="#_x0000_t75" alt="eqId1dde8112e8eb968fd042418dd632759e" style="width:10.65pt;height:12.65pt" o:ole="">
            <v:imagedata r:id="rId200" o:title="eqId1dde8112e8eb968fd042418dd632759e"/>
          </v:shape>
          <o:OLEObject Type="Embed" ProgID="Equation.DSMT4" ShapeID="_x0000_i1299" DrawAspect="Content" ObjectID="_1822317192" r:id="rId201"/>
        </w:objec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（</w:t>
      </w:r>
      <w:r>
        <w:rPr>
          <w:sz w:val="21"/>
        </w:rPr>
        <w:t>i</w:t>
      </w:r>
      <w:r>
        <w:rPr>
          <w:sz w:val="21"/>
        </w:rPr>
        <w:t>）证明：</w:t>
      </w:r>
      <w:r>
        <w:object w:dxaOrig="211" w:dyaOrig="256">
          <v:shape id="_x0000_i1300" type="#_x0000_t75" alt="eqId1dde8112e8eb968fd042418dd632759e" style="width:10.65pt;height:12.65pt" o:ole="">
            <v:imagedata r:id="rId200" o:title="eqId1dde8112e8eb968fd042418dd632759e"/>
          </v:shape>
          <o:OLEObject Type="Embed" ProgID="Equation.DSMT4" ShapeID="_x0000_i1300" DrawAspect="Content" ObjectID="_1822317193" r:id="rId202"/>
        </w:object>
      </w:r>
      <w:r>
        <w:rPr>
          <w:sz w:val="21"/>
        </w:rPr>
        <w:t>在平面</w:t>
      </w:r>
      <w:r>
        <w:object w:dxaOrig="633" w:dyaOrig="245">
          <v:shape id="_x0000_i1301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301" DrawAspect="Content" ObjectID="_1822317194" r:id="rId203"/>
        </w:object>
      </w:r>
      <w:r>
        <w:rPr>
          <w:sz w:val="21"/>
        </w:rPr>
        <w:t>上；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ⅱ</w:t>
      </w:r>
      <w:r>
        <w:rPr>
          <w:sz w:val="21"/>
        </w:rPr>
        <w:t>）求直线</w:t>
      </w:r>
      <w:r>
        <w:object w:dxaOrig="369" w:dyaOrig="245">
          <v:shape id="_x0000_i1302" type="#_x0000_t75" alt="eqId60ef95894ceebaf236170e8832dcf7e3" style="width:18.35pt;height:12.35pt" o:ole="">
            <v:imagedata r:id="rId96" o:title="eqId60ef95894ceebaf236170e8832dcf7e3"/>
          </v:shape>
          <o:OLEObject Type="Embed" ProgID="Equation.DSMT4" ShapeID="_x0000_i1302" DrawAspect="Content" ObjectID="_1822317195" r:id="rId204"/>
        </w:object>
      </w:r>
      <w:r>
        <w:rPr>
          <w:sz w:val="21"/>
        </w:rPr>
        <w:t>与直线</w:t>
      </w:r>
      <w:r>
        <w:object w:dxaOrig="351" w:dyaOrig="247">
          <v:shape id="_x0000_i1303" type="#_x0000_t75" alt="eqIdef49a3ca580a144cc65a609c167facc1" style="width:17.65pt;height:12.35pt" o:ole="">
            <v:imagedata r:id="rId205" o:title="eqIdef49a3ca580a144cc65a609c167facc1"/>
          </v:shape>
          <o:OLEObject Type="Embed" ProgID="Equation.DSMT4" ShapeID="_x0000_i1303" DrawAspect="Content" ObjectID="_1822317196" r:id="rId206"/>
        </w:object>
      </w:r>
      <w:r>
        <w:rPr>
          <w:sz w:val="21"/>
        </w:rPr>
        <w:t>所成角的余弦值．</w:t>
      </w:r>
    </w:p>
    <w:p w:rsidR="00D419FD" w:rsidRPr="00D419FD" w:rsidRDefault="00D419FD" w:rsidP="00D419FD">
      <w:pPr>
        <w:spacing w:line="360" w:lineRule="auto"/>
        <w:ind w:firstLine="480"/>
        <w:jc w:val="right"/>
        <w:textAlignment w:val="center"/>
        <w:rPr>
          <w:sz w:val="21"/>
        </w:rPr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13B62F79" wp14:editId="4F47F8D7">
            <wp:extent cx="1476375" cy="1333500"/>
            <wp:effectExtent l="0" t="0" r="9525" b="0"/>
            <wp:docPr id="100039" name="图片 100039" descr="@@@9e3b072d-4b4d-4dd4-b9e6-914c640c78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e3b072d-4b4d-4dd4-b9e6-914c640c78f5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8</w:t>
      </w:r>
      <w:r>
        <w:rPr>
          <w:sz w:val="21"/>
        </w:rPr>
        <w:t>．（</w:t>
      </w:r>
      <w:r>
        <w:rPr>
          <w:sz w:val="21"/>
        </w:rPr>
        <w:t>2021·</w:t>
      </w:r>
      <w:r>
        <w:rPr>
          <w:sz w:val="21"/>
        </w:rPr>
        <w:t>上海</w:t>
      </w:r>
      <w:r>
        <w:rPr>
          <w:sz w:val="21"/>
        </w:rPr>
        <w:t>·</w:t>
      </w:r>
      <w:r>
        <w:rPr>
          <w:sz w:val="21"/>
        </w:rPr>
        <w:t>高考真题）四棱锥</w:t>
      </w:r>
      <w:r>
        <w:object w:dxaOrig="967" w:dyaOrig="239">
          <v:shape id="_x0000_i1304" type="#_x0000_t75" alt="eqId0585b6c0f156eecf9662b9846d4eb693" style="width:48.35pt;height:12pt" o:ole="">
            <v:imagedata r:id="rId163" o:title="eqId0585b6c0f156eecf9662b9846d4eb693"/>
          </v:shape>
          <o:OLEObject Type="Embed" ProgID="Equation.DSMT4" ShapeID="_x0000_i1304" DrawAspect="Content" ObjectID="_1822317197" r:id="rId208"/>
        </w:object>
      </w:r>
      <w:r>
        <w:rPr>
          <w:sz w:val="21"/>
        </w:rPr>
        <w:t>，底面为正方形</w:t>
      </w:r>
      <w:r>
        <w:object w:dxaOrig="633" w:dyaOrig="245">
          <v:shape id="_x0000_i1305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305" DrawAspect="Content" ObjectID="_1822317198" r:id="rId209"/>
        </w:object>
      </w:r>
      <w:r>
        <w:rPr>
          <w:sz w:val="21"/>
        </w:rPr>
        <w:t>，边长为</w:t>
      </w:r>
      <w:r>
        <w:rPr>
          <w:sz w:val="21"/>
        </w:rPr>
        <w:t>4</w:t>
      </w:r>
      <w:r>
        <w:rPr>
          <w:sz w:val="21"/>
        </w:rPr>
        <w:t>，</w:t>
      </w:r>
      <w:r>
        <w:object w:dxaOrig="211" w:dyaOrig="228">
          <v:shape id="_x0000_i1306" type="#_x0000_t75" alt="eqId2a30f3a8b673cc28bd90c50cf1a35281" style="width:10.65pt;height:11.35pt" o:ole="">
            <v:imagedata r:id="rId210" o:title="eqId2a30f3a8b673cc28bd90c50cf1a35281"/>
          </v:shape>
          <o:OLEObject Type="Embed" ProgID="Equation.DSMT4" ShapeID="_x0000_i1306" DrawAspect="Content" ObjectID="_1822317199" r:id="rId211"/>
        </w:object>
      </w:r>
      <w:r>
        <w:rPr>
          <w:sz w:val="21"/>
        </w:rPr>
        <w:t>为</w:t>
      </w:r>
      <w:r>
        <w:object w:dxaOrig="351" w:dyaOrig="229">
          <v:shape id="_x0000_i1307" type="#_x0000_t75" alt="eqIdf52a58fbaf4fea03567e88a9f0f6e37e" style="width:17.65pt;height:11.35pt" o:ole="">
            <v:imagedata r:id="rId212" o:title="eqIdf52a58fbaf4fea03567e88a9f0f6e37e"/>
          </v:shape>
          <o:OLEObject Type="Embed" ProgID="Equation.DSMT4" ShapeID="_x0000_i1307" DrawAspect="Content" ObjectID="_1822317200" r:id="rId213"/>
        </w:object>
      </w:r>
      <w:r>
        <w:rPr>
          <w:sz w:val="21"/>
        </w:rPr>
        <w:t>中点，</w:t>
      </w:r>
      <w:r>
        <w:object w:dxaOrig="527" w:dyaOrig="224">
          <v:shape id="_x0000_i1308" type="#_x0000_t75" alt="eqIddb807b09cc550f476b3f8fa0c6a14425" style="width:26.35pt;height:11.35pt" o:ole="">
            <v:imagedata r:id="rId214" o:title="eqIddb807b09cc550f476b3f8fa0c6a14425"/>
          </v:shape>
          <o:OLEObject Type="Embed" ProgID="Equation.DSMT4" ShapeID="_x0000_i1308" DrawAspect="Content" ObjectID="_1822317201" r:id="rId215"/>
        </w:object>
      </w:r>
      <w:r>
        <w:rPr>
          <w:sz w:val="21"/>
        </w:rPr>
        <w:t>平面</w:t>
      </w:r>
      <w:r>
        <w:object w:dxaOrig="633" w:dyaOrig="245">
          <v:shape id="_x0000_i1309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309" DrawAspect="Content" ObjectID="_1822317202" r:id="rId216"/>
        </w:object>
      </w:r>
      <w:r>
        <w:rPr>
          <w:sz w:val="21"/>
        </w:rPr>
        <w:t>.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）若</w:t>
      </w:r>
      <w:r>
        <w:rPr>
          <w:sz w:val="21"/>
        </w:rPr>
        <w:t>△</w:t>
      </w:r>
      <w:r>
        <w:object w:dxaOrig="457" w:dyaOrig="222">
          <v:shape id="_x0000_i1310" type="#_x0000_t75" alt="eqId1e582d73b96ba649378379c3074d506d" style="width:23pt;height:11pt" o:ole="">
            <v:imagedata r:id="rId217" o:title="eqId1e582d73b96ba649378379c3074d506d"/>
          </v:shape>
          <o:OLEObject Type="Embed" ProgID="Equation.DSMT4" ShapeID="_x0000_i1310" DrawAspect="Content" ObjectID="_1822317203" r:id="rId218"/>
        </w:object>
      </w:r>
      <w:r>
        <w:rPr>
          <w:sz w:val="21"/>
        </w:rPr>
        <w:t>为等边三角形，求四棱锥</w:t>
      </w:r>
      <w:r>
        <w:object w:dxaOrig="967" w:dyaOrig="239">
          <v:shape id="_x0000_i1311" type="#_x0000_t75" alt="eqId0585b6c0f156eecf9662b9846d4eb693" style="width:48.35pt;height:12pt" o:ole="">
            <v:imagedata r:id="rId163" o:title="eqId0585b6c0f156eecf9662b9846d4eb693"/>
          </v:shape>
          <o:OLEObject Type="Embed" ProgID="Equation.DSMT4" ShapeID="_x0000_i1311" DrawAspect="Content" ObjectID="_1822317204" r:id="rId219"/>
        </w:object>
      </w:r>
      <w:r>
        <w:rPr>
          <w:sz w:val="21"/>
        </w:rPr>
        <w:t>的体积；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rFonts w:eastAsiaTheme="minorEastAsia" w:cs="Times New Roman"/>
          <w:noProof/>
          <w:kern w:val="0"/>
          <w:sz w:val="24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</w:t>
      </w:r>
      <w:r>
        <w:object w:dxaOrig="351" w:dyaOrig="245">
          <v:shape id="_x0000_i1312" type="#_x0000_t75" alt="eqId9d78abbad68bbbf12af10cd40ef4c353" style="width:17.65pt;height:12.35pt" o:ole="">
            <v:imagedata r:id="rId220" o:title="eqId9d78abbad68bbbf12af10cd40ef4c353"/>
          </v:shape>
          <o:OLEObject Type="Embed" ProgID="Equation.DSMT4" ShapeID="_x0000_i1312" DrawAspect="Content" ObjectID="_1822317205" r:id="rId221"/>
        </w:object>
      </w:r>
      <w:r>
        <w:rPr>
          <w:sz w:val="21"/>
        </w:rPr>
        <w:t>的中点为</w:t>
      </w:r>
      <w:r>
        <w:object w:dxaOrig="228" w:dyaOrig="228">
          <v:shape id="_x0000_i1313" type="#_x0000_t75" alt="eqIda0ed1ec316bc54c37c4286c208f55667" style="width:11.35pt;height:11.35pt" o:ole="">
            <v:imagedata r:id="rId94" o:title="eqIda0ed1ec316bc54c37c4286c208f55667"/>
          </v:shape>
          <o:OLEObject Type="Embed" ProgID="Equation.DSMT4" ShapeID="_x0000_i1313" DrawAspect="Content" ObjectID="_1822317206" r:id="rId222"/>
        </w:object>
      </w:r>
      <w:r>
        <w:rPr>
          <w:sz w:val="21"/>
        </w:rPr>
        <w:t>，</w:t>
      </w:r>
      <w:r>
        <w:object w:dxaOrig="351" w:dyaOrig="222">
          <v:shape id="_x0000_i1314" type="#_x0000_t75" alt="eqId4fb26d84907c923278ac4626a9d58947" style="width:17.65pt;height:11pt" o:ole="">
            <v:imagedata r:id="rId223" o:title="eqId4fb26d84907c923278ac4626a9d58947"/>
          </v:shape>
          <o:OLEObject Type="Embed" ProgID="Equation.DSMT4" ShapeID="_x0000_i1314" DrawAspect="Content" ObjectID="_1822317207" r:id="rId224"/>
        </w:object>
      </w:r>
      <w:r>
        <w:rPr>
          <w:sz w:val="21"/>
        </w:rPr>
        <w:t>与平面</w:t>
      </w:r>
      <w:r>
        <w:object w:dxaOrig="633" w:dyaOrig="245">
          <v:shape id="_x0000_i1315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315" DrawAspect="Content" ObjectID="_1822317208" r:id="rId225"/>
        </w:object>
      </w:r>
      <w:r>
        <w:rPr>
          <w:sz w:val="21"/>
        </w:rPr>
        <w:t>所成角为</w:t>
      </w:r>
      <w:r>
        <w:rPr>
          <w:sz w:val="21"/>
        </w:rPr>
        <w:t>45°</w:t>
      </w:r>
      <w:r>
        <w:rPr>
          <w:sz w:val="21"/>
        </w:rPr>
        <w:t>，求</w:t>
      </w:r>
      <w:r>
        <w:object w:dxaOrig="351" w:dyaOrig="222">
          <v:shape id="_x0000_i1316" type="#_x0000_t75" alt="eqIde0629ce42392a7fe9be21d25c39c3e64" style="width:17.65pt;height:11pt" o:ole="">
            <v:imagedata r:id="rId226" o:title="eqIde0629ce42392a7fe9be21d25c39c3e64"/>
          </v:shape>
          <o:OLEObject Type="Embed" ProgID="Equation.DSMT4" ShapeID="_x0000_i1316" DrawAspect="Content" ObjectID="_1822317209" r:id="rId227"/>
        </w:object>
      </w:r>
      <w:r>
        <w:rPr>
          <w:sz w:val="21"/>
        </w:rPr>
        <w:t>与</w:t>
      </w:r>
      <w:r>
        <w:object w:dxaOrig="369" w:dyaOrig="245">
          <v:shape id="_x0000_i1317" type="#_x0000_t75" alt="eqId60ef95894ceebaf236170e8832dcf7e3" style="width:18.35pt;height:12.35pt" o:ole="">
            <v:imagedata r:id="rId96" o:title="eqId60ef95894ceebaf236170e8832dcf7e3"/>
          </v:shape>
          <o:OLEObject Type="Embed" ProgID="Equation.DSMT4" ShapeID="_x0000_i1317" DrawAspect="Content" ObjectID="_1822317210" r:id="rId228"/>
        </w:object>
      </w:r>
      <w:r>
        <w:rPr>
          <w:sz w:val="21"/>
        </w:rPr>
        <w:t>所成角的大小</w:t>
      </w:r>
      <w:r>
        <w:rPr>
          <w:sz w:val="21"/>
        </w:rPr>
        <w:t>.</w:t>
      </w:r>
      <w:r w:rsidRPr="00D419FD">
        <w:rPr>
          <w:rFonts w:eastAsia="Times New Roman" w:cs="Times New Roman"/>
          <w:noProof/>
          <w:kern w:val="0"/>
          <w:sz w:val="24"/>
        </w:rPr>
        <w:t xml:space="preserve"> 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32C30ED4" wp14:editId="001CA4E6">
            <wp:extent cx="1828800" cy="1514475"/>
            <wp:effectExtent l="0" t="0" r="0" b="9525"/>
            <wp:docPr id="100053" name="图片 100053" descr="@@@8eb095ec4c564ea5ac4fb2802fb38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8eb095ec4c564ea5ac4fb2802fb38686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F6213A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9</w:t>
      </w:r>
      <w:r w:rsidR="00D419FD">
        <w:rPr>
          <w:sz w:val="21"/>
        </w:rPr>
        <w:t>．（</w:t>
      </w:r>
      <w:r w:rsidR="00D419FD">
        <w:rPr>
          <w:sz w:val="21"/>
        </w:rPr>
        <w:t>2025·</w:t>
      </w:r>
      <w:r w:rsidR="00D419FD">
        <w:rPr>
          <w:sz w:val="21"/>
        </w:rPr>
        <w:t>北京</w:t>
      </w:r>
      <w:r w:rsidR="00D419FD">
        <w:rPr>
          <w:sz w:val="21"/>
        </w:rPr>
        <w:t>·</w:t>
      </w:r>
      <w:r w:rsidR="00D419FD">
        <w:rPr>
          <w:sz w:val="21"/>
        </w:rPr>
        <w:t>高考真题）如图，在四棱锥</w:t>
      </w:r>
      <w:r w:rsidR="00D419FD">
        <w:object w:dxaOrig="967" w:dyaOrig="239">
          <v:shape id="_x0000_i1318" type="#_x0000_t75" alt="eqId0585b6c0f156eecf9662b9846d4eb693" style="width:48.35pt;height:12pt" o:ole="">
            <v:imagedata r:id="rId163" o:title="eqId0585b6c0f156eecf9662b9846d4eb693"/>
          </v:shape>
          <o:OLEObject Type="Embed" ProgID="Equation.DSMT4" ShapeID="_x0000_i1318" DrawAspect="Content" ObjectID="_1822317211" r:id="rId230"/>
        </w:object>
      </w:r>
      <w:r w:rsidR="00D419FD">
        <w:rPr>
          <w:sz w:val="21"/>
        </w:rPr>
        <w:t>中，</w:t>
      </w:r>
      <w:r w:rsidR="00D419FD">
        <w:object w:dxaOrig="633" w:dyaOrig="250">
          <v:shape id="_x0000_i1319" type="#_x0000_t75" alt="eqIde75fb6f9ad72dea327a6895915cd5355" style="width:31.65pt;height:12.65pt" o:ole="">
            <v:imagedata r:id="rId231" o:title="eqIde75fb6f9ad72dea327a6895915cd5355"/>
          </v:shape>
          <o:OLEObject Type="Embed" ProgID="Equation.DSMT4" ShapeID="_x0000_i1319" DrawAspect="Content" ObjectID="_1822317212" r:id="rId232"/>
        </w:object>
      </w:r>
      <w:r w:rsidR="00D419FD">
        <w:rPr>
          <w:sz w:val="21"/>
        </w:rPr>
        <w:t>与</w:t>
      </w:r>
      <w:r w:rsidR="00D419FD">
        <w:object w:dxaOrig="597" w:dyaOrig="252">
          <v:shape id="_x0000_i1320" type="#_x0000_t75" alt="eqIdfd143894dbc98d9a4e5973ea15a17978" style="width:30pt;height:12.65pt" o:ole="">
            <v:imagedata r:id="rId233" o:title="eqIdfd143894dbc98d9a4e5973ea15a17978"/>
          </v:shape>
          <o:OLEObject Type="Embed" ProgID="Equation.DSMT4" ShapeID="_x0000_i1320" DrawAspect="Content" ObjectID="_1822317213" r:id="rId234"/>
        </w:object>
      </w:r>
      <w:r w:rsidR="00D419FD">
        <w:rPr>
          <w:sz w:val="21"/>
        </w:rPr>
        <w:t>均为等腰直角三角形，</w:t>
      </w:r>
      <w:r w:rsidR="00D419FD">
        <w:object w:dxaOrig="2411" w:dyaOrig="269">
          <v:shape id="_x0000_i1321" type="#_x0000_t75" alt="eqIdedc32c7110ce345cf4ac200a461af330" style="width:120.65pt;height:13.35pt" o:ole="">
            <v:imagedata r:id="rId235" o:title="eqIdedc32c7110ce345cf4ac200a461af330"/>
          </v:shape>
          <o:OLEObject Type="Embed" ProgID="Equation.DSMT4" ShapeID="_x0000_i1321" DrawAspect="Content" ObjectID="_1822317214" r:id="rId236"/>
        </w:objec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E</w:t>
      </w:r>
      <w:r w:rsidR="00D419FD">
        <w:rPr>
          <w:sz w:val="21"/>
        </w:rPr>
        <w:t>为</w:t>
      </w:r>
      <w:r w:rsidR="00D419FD">
        <w:rPr>
          <w:rFonts w:eastAsia="Times New Roman" w:cs="Times New Roman"/>
          <w:i/>
          <w:sz w:val="21"/>
        </w:rPr>
        <w:t>BC</w:t>
      </w:r>
      <w:r w:rsidR="00D419FD">
        <w:rPr>
          <w:sz w:val="21"/>
        </w:rPr>
        <w:t>的中点．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若</w:t>
      </w:r>
      <w:r>
        <w:object w:dxaOrig="457" w:dyaOrig="274">
          <v:shape id="_x0000_i1322" type="#_x0000_t75" alt="eqId622dce769d5007b248350eb92a03e616" style="width:23pt;height:13.65pt" o:ole="">
            <v:imagedata r:id="rId237" o:title="eqId622dce769d5007b248350eb92a03e616"/>
          </v:shape>
          <o:OLEObject Type="Embed" ProgID="Equation.DSMT4" ShapeID="_x0000_i1322" DrawAspect="Content" ObjectID="_1822317215" r:id="rId238"/>
        </w:object>
      </w:r>
      <w:r>
        <w:rPr>
          <w:sz w:val="21"/>
        </w:rPr>
        <w:t>分别为</w:t>
      </w:r>
      <w:r>
        <w:object w:dxaOrig="703" w:dyaOrig="278">
          <v:shape id="_x0000_i1323" type="#_x0000_t75" alt="eqId653231ace4cd14c01947e373243c09ef" style="width:35pt;height:14pt" o:ole="">
            <v:imagedata r:id="rId239" o:title="eqId653231ace4cd14c01947e373243c09ef"/>
          </v:shape>
          <o:OLEObject Type="Embed" ProgID="Equation.DSMT4" ShapeID="_x0000_i1323" DrawAspect="Content" ObjectID="_1822317216" r:id="rId240"/>
        </w:object>
      </w:r>
      <w:r>
        <w:rPr>
          <w:sz w:val="21"/>
        </w:rPr>
        <w:t>的中点，求证：</w:t>
      </w:r>
      <w:r>
        <w:object w:dxaOrig="580" w:dyaOrig="242">
          <v:shape id="_x0000_i1324" type="#_x0000_t75" alt="eqId63a779876cdfb2c489ad0eaed0f73e6b" style="width:29pt;height:12pt" o:ole="">
            <v:imagedata r:id="rId241" o:title="eqId63a779876cdfb2c489ad0eaed0f73e6b"/>
          </v:shape>
          <o:OLEObject Type="Embed" ProgID="Equation.DSMT4" ShapeID="_x0000_i1324" DrawAspect="Content" ObjectID="_1822317217" r:id="rId242"/>
        </w:object>
      </w:r>
      <w:r>
        <w:rPr>
          <w:sz w:val="21"/>
        </w:rPr>
        <w:t>平面</w:t>
      </w:r>
      <w:r>
        <w:rPr>
          <w:rFonts w:eastAsia="Times New Roman" w:cs="Times New Roman"/>
          <w:i/>
          <w:sz w:val="21"/>
        </w:rPr>
        <w:t>PAB</w: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若</w:t>
      </w:r>
      <w:r>
        <w:object w:dxaOrig="510" w:dyaOrig="222">
          <v:shape id="_x0000_i1325" type="#_x0000_t75" alt="eqIdccd4fd4b7a4d6b8ca0c5827c055a9ce7" style="width:25.65pt;height:11pt" o:ole="">
            <v:imagedata r:id="rId181" o:title="eqIdccd4fd4b7a4d6b8ca0c5827c055a9ce7"/>
          </v:shape>
          <o:OLEObject Type="Embed" ProgID="Equation.DSMT4" ShapeID="_x0000_i1325" DrawAspect="Content" ObjectID="_1822317218" r:id="rId243"/>
        </w:object>
      </w:r>
      <w:r>
        <w:rPr>
          <w:sz w:val="21"/>
        </w:rPr>
        <w:t>平面</w:t>
      </w:r>
      <w:r>
        <w:rPr>
          <w:rFonts w:eastAsia="Times New Roman" w:cs="Times New Roman"/>
          <w:i/>
          <w:sz w:val="21"/>
        </w:rPr>
        <w:t>ABCD</w:t>
      </w:r>
      <w:r>
        <w:rPr>
          <w:sz w:val="21"/>
        </w:rPr>
        <w:t>，</w:t>
      </w:r>
      <w:r>
        <w:object w:dxaOrig="844" w:dyaOrig="245">
          <v:shape id="_x0000_i1326" type="#_x0000_t75" alt="eqId587df01a98f499a9f361aafd8c3dac39" style="width:42.35pt;height:12.35pt" o:ole="">
            <v:imagedata r:id="rId244" o:title="eqId587df01a98f499a9f361aafd8c3dac39"/>
          </v:shape>
          <o:OLEObject Type="Embed" ProgID="Equation.DSMT4" ShapeID="_x0000_i1326" DrawAspect="Content" ObjectID="_1822317219" r:id="rId245"/>
        </w:object>
      </w:r>
      <w:r>
        <w:rPr>
          <w:sz w:val="21"/>
        </w:rPr>
        <w:t>，求直线</w:t>
      </w:r>
      <w:r>
        <w:rPr>
          <w:rFonts w:eastAsia="Times New Roman" w:cs="Times New Roman"/>
          <w:i/>
          <w:sz w:val="21"/>
        </w:rPr>
        <w:t>AB</w:t>
      </w:r>
      <w:r>
        <w:rPr>
          <w:sz w:val="21"/>
        </w:rPr>
        <w:t>与平面</w:t>
      </w:r>
      <w:r>
        <w:rPr>
          <w:rFonts w:eastAsia="Times New Roman" w:cs="Times New Roman"/>
          <w:i/>
          <w:sz w:val="21"/>
        </w:rPr>
        <w:t>PCD</w:t>
      </w:r>
      <w:r>
        <w:rPr>
          <w:sz w:val="21"/>
        </w:rPr>
        <w:t>所成角的正弦值．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  <w:rPr>
          <w:sz w:val="21"/>
        </w:rPr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41053AA6" wp14:editId="00A7BD63">
            <wp:extent cx="1628775" cy="1419225"/>
            <wp:effectExtent l="0" t="0" r="9525" b="9525"/>
            <wp:docPr id="100057" name="图片 100057" descr="@@@9c12c93a-226e-4a9f-b30c-134b942fc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9c12c93a-226e-4a9f-b30c-134b942fc3af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lastRenderedPageBreak/>
        <w:t>10</w:t>
      </w:r>
      <w:r>
        <w:rPr>
          <w:sz w:val="21"/>
        </w:rPr>
        <w:t>．（</w:t>
      </w:r>
      <w:r>
        <w:rPr>
          <w:sz w:val="21"/>
        </w:rPr>
        <w:t>2024·</w:t>
      </w:r>
      <w:r>
        <w:rPr>
          <w:sz w:val="21"/>
        </w:rPr>
        <w:t>上海</w:t>
      </w:r>
      <w:r>
        <w:rPr>
          <w:sz w:val="21"/>
        </w:rPr>
        <w:t>·</w:t>
      </w:r>
      <w:r>
        <w:rPr>
          <w:sz w:val="21"/>
        </w:rPr>
        <w:t>高考真题）如图为正四棱锥</w:t>
      </w:r>
      <w:r>
        <w:object w:dxaOrig="1196" w:dyaOrig="265">
          <v:shape id="_x0000_i1327" type="#_x0000_t75" alt="eqId009f7fec144dc40bfa9c9580e60027ad" style="width:59.65pt;height:13.35pt" o:ole="">
            <v:imagedata r:id="rId247" o:title="eqId009f7fec144dc40bfa9c9580e60027ad"/>
          </v:shape>
          <o:OLEObject Type="Embed" ProgID="Equation.DSMT4" ShapeID="_x0000_i1327" DrawAspect="Content" ObjectID="_1822317220" r:id="rId248"/>
        </w:object>
      </w:r>
      <w:r>
        <w:rPr>
          <w:sz w:val="21"/>
        </w:rPr>
        <w:t>为底面</w:t>
      </w:r>
      <w:r>
        <w:object w:dxaOrig="633" w:dyaOrig="245">
          <v:shape id="_x0000_i1328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328" DrawAspect="Content" ObjectID="_1822317221" r:id="rId249"/>
        </w:object>
      </w:r>
      <w:r>
        <w:rPr>
          <w:sz w:val="21"/>
        </w:rPr>
        <w:t>的中心．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若</w:t>
      </w:r>
      <w:r>
        <w:object w:dxaOrig="1619" w:dyaOrig="318">
          <v:shape id="_x0000_i1329" type="#_x0000_t75" alt="eqIdd5197c077c34856fe93b63adf7087a62" style="width:81pt;height:16pt" o:ole="">
            <v:imagedata r:id="rId250" o:title="eqIdd5197c077c34856fe93b63adf7087a62"/>
          </v:shape>
          <o:OLEObject Type="Embed" ProgID="Equation.DSMT4" ShapeID="_x0000_i1329" DrawAspect="Content" ObjectID="_1822317222" r:id="rId251"/>
        </w:object>
      </w:r>
      <w:r>
        <w:rPr>
          <w:sz w:val="21"/>
        </w:rPr>
        <w:t>，求</w:t>
      </w:r>
      <w:r>
        <w:object w:dxaOrig="598" w:dyaOrig="252">
          <v:shape id="_x0000_i1330" type="#_x0000_t75" alt="eqId6e534b545e86c02abd2a0dc75d32b407" style="width:30pt;height:12.65pt" o:ole="">
            <v:imagedata r:id="rId252" o:title="eqId6e534b545e86c02abd2a0dc75d32b407"/>
          </v:shape>
          <o:OLEObject Type="Embed" ProgID="Equation.DSMT4" ShapeID="_x0000_i1330" DrawAspect="Content" ObjectID="_1822317223" r:id="rId253"/>
        </w:object>
      </w:r>
      <w:r>
        <w:rPr>
          <w:sz w:val="21"/>
        </w:rPr>
        <w:t>绕</w:t>
      </w:r>
      <w:r>
        <w:object w:dxaOrig="351" w:dyaOrig="247">
          <v:shape id="_x0000_i1331" type="#_x0000_t75" alt="eqIdef49a3ca580a144cc65a609c167facc1" style="width:17.65pt;height:12.35pt" o:ole="">
            <v:imagedata r:id="rId205" o:title="eqIdef49a3ca580a144cc65a609c167facc1"/>
          </v:shape>
          <o:OLEObject Type="Embed" ProgID="Equation.DSMT4" ShapeID="_x0000_i1331" DrawAspect="Content" ObjectID="_1822317224" r:id="rId254"/>
        </w:object>
      </w:r>
      <w:r>
        <w:rPr>
          <w:sz w:val="21"/>
        </w:rPr>
        <w:t>旋转一周形成的几何体的体积；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(2)</w:t>
      </w:r>
      <w:r>
        <w:rPr>
          <w:sz w:val="21"/>
        </w:rPr>
        <w:t>若</w:t>
      </w:r>
      <w:r>
        <w:object w:dxaOrig="1091" w:dyaOrig="266">
          <v:shape id="_x0000_i1332" type="#_x0000_t75" alt="eqId7b042a421f69e57ab36c43f2f7051a7e" style="width:54.65pt;height:13.35pt" o:ole="">
            <v:imagedata r:id="rId255" o:title="eqId7b042a421f69e57ab36c43f2f7051a7e"/>
          </v:shape>
          <o:OLEObject Type="Embed" ProgID="Equation.DSMT4" ShapeID="_x0000_i1332" DrawAspect="Content" ObjectID="_1822317225" r:id="rId256"/>
        </w:object>
      </w:r>
      <w:r>
        <w:rPr>
          <w:sz w:val="21"/>
        </w:rPr>
        <w:t>为</w:t>
      </w:r>
      <w:r>
        <w:object w:dxaOrig="299" w:dyaOrig="211">
          <v:shape id="_x0000_i1333" type="#_x0000_t75" alt="eqIdd2be49c37e30a3ced0364c3e74d8c687" style="width:15pt;height:10.65pt" o:ole="">
            <v:imagedata r:id="rId257" o:title="eqIdd2be49c37e30a3ced0364c3e74d8c687"/>
          </v:shape>
          <o:OLEObject Type="Embed" ProgID="Equation.DSMT4" ShapeID="_x0000_i1333" DrawAspect="Content" ObjectID="_1822317226" r:id="rId258"/>
        </w:object>
      </w:r>
      <w:r>
        <w:rPr>
          <w:sz w:val="21"/>
        </w:rPr>
        <w:t>的中点，求直线</w:t>
      </w:r>
      <w:r>
        <w:object w:dxaOrig="351" w:dyaOrig="228">
          <v:shape id="_x0000_i1334" type="#_x0000_t75" alt="eqIdd40b319212a7e7528b053e1c7097e966" style="width:17.65pt;height:11.35pt" o:ole="">
            <v:imagedata r:id="rId259" o:title="eqIdd40b319212a7e7528b053e1c7097e966"/>
          </v:shape>
          <o:OLEObject Type="Embed" ProgID="Equation.DSMT4" ShapeID="_x0000_i1334" DrawAspect="Content" ObjectID="_1822317227" r:id="rId260"/>
        </w:object>
      </w:r>
      <w:r>
        <w:rPr>
          <w:sz w:val="21"/>
        </w:rPr>
        <w:t>与平面</w:t>
      </w:r>
      <w:r>
        <w:object w:dxaOrig="492" w:dyaOrig="252">
          <v:shape id="_x0000_i1335" type="#_x0000_t75" alt="eqId46e2da608b66c9aee03e2503388ba4fd" style="width:24.65pt;height:12.65pt" o:ole="">
            <v:imagedata r:id="rId261" o:title="eqId46e2da608b66c9aee03e2503388ba4fd"/>
          </v:shape>
          <o:OLEObject Type="Embed" ProgID="Equation.DSMT4" ShapeID="_x0000_i1335" DrawAspect="Content" ObjectID="_1822317228" r:id="rId262"/>
        </w:object>
      </w:r>
      <w:r>
        <w:rPr>
          <w:sz w:val="21"/>
        </w:rPr>
        <w:t>所成角的大小．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  <w:rPr>
          <w:sz w:val="21"/>
        </w:rPr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4BCE9AE4" wp14:editId="501903A1">
            <wp:extent cx="1524000" cy="1352550"/>
            <wp:effectExtent l="0" t="0" r="0" b="0"/>
            <wp:docPr id="100061" name="图片 100061" descr="@@@9e21fa25-402a-427a-ba44-1c1d54d12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9e21fa25-402a-427a-ba44-1c1d54d125fa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1</w:t>
      </w:r>
      <w:r w:rsidR="00F6213A">
        <w:rPr>
          <w:rFonts w:hint="eastAsia"/>
          <w:sz w:val="21"/>
        </w:rPr>
        <w:t>1</w:t>
      </w:r>
      <w:r>
        <w:rPr>
          <w:sz w:val="21"/>
        </w:rPr>
        <w:t>．（</w:t>
      </w:r>
      <w:r>
        <w:rPr>
          <w:sz w:val="21"/>
        </w:rPr>
        <w:t>2023·</w:t>
      </w:r>
      <w:r>
        <w:rPr>
          <w:sz w:val="21"/>
        </w:rPr>
        <w:t>全国甲卷</w:t>
      </w:r>
      <w:r>
        <w:rPr>
          <w:sz w:val="21"/>
        </w:rPr>
        <w:t>·</w:t>
      </w:r>
      <w:r>
        <w:rPr>
          <w:sz w:val="21"/>
        </w:rPr>
        <w:t>高考真题）如图，在三棱柱</w:t>
      </w:r>
      <w:r>
        <w:object w:dxaOrig="1214" w:dyaOrig="320">
          <v:shape id="_x0000_i1336" type="#_x0000_t75" alt="eqId42d3a82b8e587ee890467835bc4e854c" style="width:60.65pt;height:16pt" o:ole="">
            <v:imagedata r:id="rId119" o:title="eqId42d3a82b8e587ee890467835bc4e854c"/>
          </v:shape>
          <o:OLEObject Type="Embed" ProgID="Equation.DSMT4" ShapeID="_x0000_i1336" DrawAspect="Content" ObjectID="_1822317229" r:id="rId264"/>
        </w:object>
      </w:r>
      <w:r>
        <w:rPr>
          <w:sz w:val="21"/>
        </w:rPr>
        <w:t>中，</w:t>
      </w:r>
      <w:r>
        <w:object w:dxaOrig="580" w:dyaOrig="316">
          <v:shape id="_x0000_i1337" type="#_x0000_t75" alt="eqIdd26d8a9d64ad3c8cba28840b41ed7837" style="width:29pt;height:15.65pt" o:ole="">
            <v:imagedata r:id="rId121" o:title="eqIdd26d8a9d64ad3c8cba28840b41ed7837"/>
          </v:shape>
          <o:OLEObject Type="Embed" ProgID="Equation.DSMT4" ShapeID="_x0000_i1337" DrawAspect="Content" ObjectID="_1822317230" r:id="rId265"/>
        </w:object>
      </w:r>
      <w:r>
        <w:rPr>
          <w:sz w:val="21"/>
        </w:rPr>
        <w:t>底面</w:t>
      </w:r>
      <w:r>
        <w:rPr>
          <w:rFonts w:eastAsia="Times New Roman" w:cs="Times New Roman"/>
          <w:i/>
          <w:sz w:val="21"/>
        </w:rPr>
        <w:t>ABC</w:t>
      </w:r>
      <w:r>
        <w:rPr>
          <w:sz w:val="21"/>
        </w:rPr>
        <w:t>，</w:t>
      </w:r>
      <w:r>
        <w:object w:dxaOrig="1848" w:dyaOrig="316">
          <v:shape id="_x0000_i1338" type="#_x0000_t75" alt="eqIdda98efa11f40f94f323cd8c890c555ed" style="width:92.35pt;height:15.65pt" o:ole="">
            <v:imagedata r:id="rId266" o:title="eqIdda98efa11f40f94f323cd8c890c555ed"/>
          </v:shape>
          <o:OLEObject Type="Embed" ProgID="Equation.DSMT4" ShapeID="_x0000_i1338" DrawAspect="Content" ObjectID="_1822317231" r:id="rId267"/>
        </w:object>
      </w:r>
      <w:r>
        <w:rPr>
          <w:sz w:val="21"/>
        </w:rPr>
        <w:t>，</w:t>
      </w:r>
      <w:r>
        <w:object w:dxaOrig="228" w:dyaOrig="316">
          <v:shape id="_x0000_i1339" type="#_x0000_t75" alt="eqIda18722354086c42e62334983fc50eb6a" style="width:11.35pt;height:15.65pt" o:ole="">
            <v:imagedata r:id="rId268" o:title="eqIda18722354086c42e62334983fc50eb6a"/>
          </v:shape>
          <o:OLEObject Type="Embed" ProgID="Equation.DSMT4" ShapeID="_x0000_i1339" DrawAspect="Content" ObjectID="_1822317232" r:id="rId269"/>
        </w:object>
      </w:r>
      <w:r>
        <w:rPr>
          <w:sz w:val="21"/>
        </w:rPr>
        <w:t>到平面</w:t>
      </w:r>
      <w:r>
        <w:object w:dxaOrig="704" w:dyaOrig="315">
          <v:shape id="_x0000_i1340" type="#_x0000_t75" alt="eqIde168672b47d7e64dc1b404f8882c7dcf" style="width:35.35pt;height:15.65pt" o:ole="">
            <v:imagedata r:id="rId270" o:title="eqIde168672b47d7e64dc1b404f8882c7dcf"/>
          </v:shape>
          <o:OLEObject Type="Embed" ProgID="Equation.DSMT4" ShapeID="_x0000_i1340" DrawAspect="Content" ObjectID="_1822317233" r:id="rId271"/>
        </w:object>
      </w:r>
      <w:r>
        <w:rPr>
          <w:sz w:val="21"/>
        </w:rPr>
        <w:t>的距离为</w:t>
      </w:r>
      <w:r>
        <w:rPr>
          <w:sz w:val="21"/>
        </w:rPr>
        <w:t>1</w: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897" w:dyaOrig="316">
          <v:shape id="_x0000_i1341" type="#_x0000_t75" alt="eqId2e3f37b3c5ea08a602694b5b5fb712f7" style="width:45pt;height:15.65pt" o:ole="">
            <v:imagedata r:id="rId272" o:title="eqId2e3f37b3c5ea08a602694b5b5fb712f7"/>
          </v:shape>
          <o:OLEObject Type="Embed" ProgID="Equation.DSMT4" ShapeID="_x0000_i1341" DrawAspect="Content" ObjectID="_1822317234" r:id="rId273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已知</w:t>
      </w:r>
      <w:r>
        <w:object w:dxaOrig="369" w:dyaOrig="316">
          <v:shape id="_x0000_i1342" type="#_x0000_t75" alt="eqId2777840758e70e7dbbc18cef8f3d6d2b" style="width:18.35pt;height:15.65pt" o:ole="">
            <v:imagedata r:id="rId274" o:title="eqId2777840758e70e7dbbc18cef8f3d6d2b"/>
          </v:shape>
          <o:OLEObject Type="Embed" ProgID="Equation.DSMT4" ShapeID="_x0000_i1342" DrawAspect="Content" ObjectID="_1822317235" r:id="rId275"/>
        </w:object>
      </w:r>
      <w:r>
        <w:rPr>
          <w:sz w:val="21"/>
        </w:rPr>
        <w:t>与</w:t>
      </w:r>
      <w:r>
        <w:object w:dxaOrig="369" w:dyaOrig="316">
          <v:shape id="_x0000_i1343" type="#_x0000_t75" alt="eqIde0a851907ada2ac2c3c4880a6736d28a" style="width:18.35pt;height:15.65pt" o:ole="">
            <v:imagedata r:id="rId276" o:title="eqIde0a851907ada2ac2c3c4880a6736d28a"/>
          </v:shape>
          <o:OLEObject Type="Embed" ProgID="Equation.DSMT4" ShapeID="_x0000_i1343" DrawAspect="Content" ObjectID="_1822317236" r:id="rId277"/>
        </w:object>
      </w:r>
      <w:r>
        <w:rPr>
          <w:sz w:val="21"/>
        </w:rPr>
        <w:t>的距离为</w:t>
      </w:r>
      <w:r>
        <w:rPr>
          <w:sz w:val="21"/>
        </w:rPr>
        <w:t>2</w:t>
      </w:r>
      <w:r>
        <w:rPr>
          <w:sz w:val="21"/>
        </w:rPr>
        <w:t>，求</w:t>
      </w:r>
      <w:r>
        <w:object w:dxaOrig="369" w:dyaOrig="316">
          <v:shape id="_x0000_i1344" type="#_x0000_t75" alt="eqIdb470c4e195cf7a07b7a331ce4b436e03" style="width:18.35pt;height:15.65pt" o:ole="">
            <v:imagedata r:id="rId278" o:title="eqIdb470c4e195cf7a07b7a331ce4b436e03"/>
          </v:shape>
          <o:OLEObject Type="Embed" ProgID="Equation.DSMT4" ShapeID="_x0000_i1344" DrawAspect="Content" ObjectID="_1822317237" r:id="rId279"/>
        </w:object>
      </w:r>
      <w:r>
        <w:rPr>
          <w:sz w:val="21"/>
        </w:rPr>
        <w:t>与平面</w:t>
      </w:r>
      <w:r>
        <w:object w:dxaOrig="704" w:dyaOrig="315">
          <v:shape id="_x0000_i1345" type="#_x0000_t75" alt="eqIde168672b47d7e64dc1b404f8882c7dcf" style="width:35.35pt;height:15.65pt" o:ole="">
            <v:imagedata r:id="rId270" o:title="eqIde168672b47d7e64dc1b404f8882c7dcf"/>
          </v:shape>
          <o:OLEObject Type="Embed" ProgID="Equation.DSMT4" ShapeID="_x0000_i1345" DrawAspect="Content" ObjectID="_1822317238" r:id="rId280"/>
        </w:object>
      </w:r>
      <w:r>
        <w:rPr>
          <w:sz w:val="21"/>
        </w:rPr>
        <w:t>所成角的正弦值．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  <w:rPr>
          <w:rFonts w:hint="eastAsia"/>
        </w:rPr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1AF5417E" wp14:editId="4DDE3672">
            <wp:extent cx="1762125" cy="1590675"/>
            <wp:effectExtent l="0" t="0" r="9525" b="9525"/>
            <wp:docPr id="100065" name="图片 100065" descr="@@@fdf1b266-df3e-4f84-992c-a2813ee7a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fdf1b266-df3e-4f84-992c-a2813ee7a661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1</w:t>
      </w:r>
      <w:r w:rsidR="00F6213A">
        <w:rPr>
          <w:rFonts w:hint="eastAsia"/>
          <w:sz w:val="21"/>
        </w:rPr>
        <w:t>2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上海</w:t>
      </w:r>
      <w:r>
        <w:rPr>
          <w:sz w:val="21"/>
        </w:rPr>
        <w:t>·</w:t>
      </w:r>
      <w:r>
        <w:rPr>
          <w:sz w:val="21"/>
        </w:rPr>
        <w:t>高考真题）如图所示三棱锥</w:t>
      </w:r>
      <w:r>
        <w:rPr>
          <w:rFonts w:eastAsia="Times New Roman" w:cs="Times New Roman"/>
          <w:i/>
          <w:sz w:val="21"/>
        </w:rPr>
        <w:t>P</w:t>
      </w:r>
      <w:r>
        <w:rPr>
          <w:sz w:val="21"/>
        </w:rPr>
        <w:t>-</w:t>
      </w:r>
      <w:r>
        <w:rPr>
          <w:rFonts w:eastAsia="Times New Roman" w:cs="Times New Roman"/>
          <w:i/>
          <w:sz w:val="21"/>
        </w:rPr>
        <w:t>ABC</w:t>
      </w:r>
      <w:r>
        <w:rPr>
          <w:sz w:val="21"/>
        </w:rPr>
        <w:t>，底面为等边三角形</w:t>
      </w:r>
      <w:r>
        <w:rPr>
          <w:rFonts w:eastAsia="Times New Roman" w:cs="Times New Roman"/>
          <w:i/>
          <w:sz w:val="21"/>
        </w:rPr>
        <w:t>ABC</w: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O</w:t>
      </w:r>
      <w:r>
        <w:rPr>
          <w:sz w:val="21"/>
        </w:rPr>
        <w:t>为</w:t>
      </w:r>
      <w:r>
        <w:rPr>
          <w:rFonts w:eastAsia="Times New Roman" w:cs="Times New Roman"/>
          <w:i/>
          <w:sz w:val="21"/>
        </w:rPr>
        <w:t>AC</w:t>
      </w:r>
      <w:r>
        <w:rPr>
          <w:sz w:val="21"/>
        </w:rPr>
        <w:t>边中点，且</w:t>
      </w:r>
      <w:r>
        <w:object w:dxaOrig="545" w:dyaOrig="246">
          <v:shape id="_x0000_i1346" type="#_x0000_t75" alt="eqIdf3e126c16032892966489053f44b9048" style="width:27.35pt;height:12.35pt" o:ole="">
            <v:imagedata r:id="rId282" o:title="eqIdf3e126c16032892966489053f44b9048"/>
          </v:shape>
          <o:OLEObject Type="Embed" ProgID="Equation.DSMT4" ShapeID="_x0000_i1346" DrawAspect="Content" ObjectID="_1822317239" r:id="rId283"/>
        </w:object>
      </w:r>
      <w:r>
        <w:rPr>
          <w:sz w:val="21"/>
        </w:rPr>
        <w:t>底面</w:t>
      </w:r>
      <w:r>
        <w:rPr>
          <w:rFonts w:eastAsia="Times New Roman" w:cs="Times New Roman"/>
          <w:i/>
          <w:sz w:val="21"/>
        </w:rPr>
        <w:t>ABC</w:t>
      </w:r>
      <w:r>
        <w:rPr>
          <w:sz w:val="21"/>
        </w:rPr>
        <w:t>，</w:t>
      </w:r>
      <w:r>
        <w:object w:dxaOrig="1178" w:dyaOrig="251">
          <v:shape id="_x0000_i1347" type="#_x0000_t75" alt="eqId94dd33adfe9adf9641dcf93f728f2c24" style="width:59pt;height:12.65pt" o:ole="">
            <v:imagedata r:id="rId284" o:title="eqId94dd33adfe9adf9641dcf93f728f2c24"/>
          </v:shape>
          <o:OLEObject Type="Embed" ProgID="Equation.DSMT4" ShapeID="_x0000_i1347" DrawAspect="Content" ObjectID="_1822317240" r:id="rId285"/>
        </w:objec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求三棱锥</w:t>
      </w:r>
      <w:r>
        <w:rPr>
          <w:rFonts w:eastAsia="Times New Roman" w:cs="Times New Roman"/>
          <w:i/>
          <w:sz w:val="21"/>
        </w:rPr>
        <w:t>P</w:t>
      </w:r>
      <w:r>
        <w:rPr>
          <w:sz w:val="21"/>
        </w:rPr>
        <w:t>-</w:t>
      </w:r>
      <w:r>
        <w:rPr>
          <w:rFonts w:eastAsia="Times New Roman" w:cs="Times New Roman"/>
          <w:i/>
          <w:sz w:val="21"/>
        </w:rPr>
        <w:t>ABC</w:t>
      </w:r>
      <w:r>
        <w:rPr>
          <w:sz w:val="21"/>
        </w:rPr>
        <w:t>的体积；</w:t>
      </w:r>
    </w:p>
    <w:p w:rsidR="00D419FD" w:rsidRDefault="00D419FD" w:rsidP="00D419FD">
      <w:pPr>
        <w:spacing w:line="360" w:lineRule="auto"/>
        <w:ind w:firstLine="420"/>
        <w:textAlignment w:val="center"/>
        <w:rPr>
          <w:rFonts w:eastAsiaTheme="minorEastAsia" w:cs="Times New Roman"/>
          <w:noProof/>
          <w:kern w:val="0"/>
          <w:sz w:val="24"/>
        </w:rPr>
      </w:pPr>
      <w:r>
        <w:rPr>
          <w:sz w:val="21"/>
        </w:rPr>
        <w:t>(2)</w:t>
      </w:r>
      <w:r>
        <w:rPr>
          <w:sz w:val="21"/>
        </w:rPr>
        <w:t>若</w:t>
      </w:r>
      <w:r>
        <w:rPr>
          <w:rFonts w:eastAsia="Times New Roman" w:cs="Times New Roman"/>
          <w:i/>
          <w:sz w:val="21"/>
        </w:rPr>
        <w:t>M</w:t>
      </w:r>
      <w:r>
        <w:rPr>
          <w:sz w:val="21"/>
        </w:rPr>
        <w:t>为</w:t>
      </w:r>
      <w:r>
        <w:rPr>
          <w:rFonts w:eastAsia="Times New Roman" w:cs="Times New Roman"/>
          <w:i/>
          <w:sz w:val="21"/>
        </w:rPr>
        <w:t>BC</w:t>
      </w:r>
      <w:r>
        <w:rPr>
          <w:sz w:val="21"/>
        </w:rPr>
        <w:t>中点，求</w:t>
      </w:r>
      <w:r>
        <w:rPr>
          <w:rFonts w:eastAsia="Times New Roman" w:cs="Times New Roman"/>
          <w:i/>
          <w:sz w:val="21"/>
        </w:rPr>
        <w:t>PM</w:t>
      </w:r>
      <w:r>
        <w:rPr>
          <w:sz w:val="21"/>
        </w:rPr>
        <w:t>与平面</w:t>
      </w:r>
      <w:r>
        <w:rPr>
          <w:rFonts w:eastAsia="Times New Roman" w:cs="Times New Roman"/>
          <w:i/>
          <w:sz w:val="21"/>
        </w:rPr>
        <w:t>PAC</w:t>
      </w:r>
      <w:r>
        <w:rPr>
          <w:sz w:val="21"/>
        </w:rPr>
        <w:t>所成角</w:t>
      </w:r>
      <w:r>
        <w:rPr>
          <w:rFonts w:hint="eastAsia"/>
          <w:sz w:val="21"/>
        </w:rPr>
        <w:t>正弦值</w:t>
      </w:r>
      <w:r>
        <w:rPr>
          <w:sz w:val="21"/>
        </w:rPr>
        <w:t>.</w:t>
      </w:r>
      <w:r w:rsidRPr="00D419FD">
        <w:rPr>
          <w:rFonts w:eastAsia="Times New Roman" w:cs="Times New Roman"/>
          <w:noProof/>
          <w:kern w:val="0"/>
          <w:sz w:val="24"/>
        </w:rPr>
        <w:t xml:space="preserve"> </w:t>
      </w:r>
    </w:p>
    <w:p w:rsidR="00D419FD" w:rsidRDefault="00D419FD" w:rsidP="00D419FD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4736BAB0" wp14:editId="19A4BD18">
            <wp:extent cx="1773115" cy="1536700"/>
            <wp:effectExtent l="0" t="0" r="0" b="6350"/>
            <wp:docPr id="100069" name="图片 100069" descr="@@@59923a3e-9147-4c4f-871d-3d7d765a8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59923a3e-9147-4c4f-871d-3d7d765a89c9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773813" cy="15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3A" w:rsidRDefault="00F6213A">
      <w:pPr>
        <w:widowControl/>
        <w:tabs>
          <w:tab w:val="clear" w:pos="560"/>
          <w:tab w:val="clear" w:pos="2800"/>
          <w:tab w:val="clear" w:pos="5040"/>
          <w:tab w:val="clear" w:pos="7280"/>
        </w:tabs>
        <w:adjustRightInd/>
        <w:snapToGrid/>
        <w:spacing w:after="160" w:line="278" w:lineRule="auto"/>
        <w:ind w:firstLineChars="0" w:firstLine="0"/>
        <w:rPr>
          <w:sz w:val="21"/>
        </w:rPr>
      </w:pPr>
      <w:r>
        <w:rPr>
          <w:sz w:val="21"/>
        </w:rPr>
        <w:br w:type="page"/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lastRenderedPageBreak/>
        <w:t>1</w:t>
      </w:r>
      <w:r w:rsidR="00F6213A">
        <w:rPr>
          <w:rFonts w:hint="eastAsia"/>
          <w:sz w:val="21"/>
        </w:rPr>
        <w:t>3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浙江</w:t>
      </w:r>
      <w:r>
        <w:rPr>
          <w:sz w:val="21"/>
        </w:rPr>
        <w:t>·</w:t>
      </w:r>
      <w:r>
        <w:rPr>
          <w:sz w:val="21"/>
        </w:rPr>
        <w:t>高考真题）如图，已知</w:t>
      </w:r>
      <w:r>
        <w:object w:dxaOrig="633" w:dyaOrig="245">
          <v:shape id="_x0000_i1348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348" DrawAspect="Content" ObjectID="_1822317241" r:id="rId287"/>
        </w:object>
      </w:r>
      <w:r>
        <w:rPr>
          <w:sz w:val="21"/>
        </w:rPr>
        <w:t>和</w:t>
      </w:r>
      <w:r>
        <w:object w:dxaOrig="633" w:dyaOrig="250">
          <v:shape id="_x0000_i1349" type="#_x0000_t75" alt="eqIdb32c05247f6998d7a70d31d13be4148c" style="width:31.65pt;height:12.65pt" o:ole="">
            <v:imagedata r:id="rId288" o:title="eqIdb32c05247f6998d7a70d31d13be4148c"/>
          </v:shape>
          <o:OLEObject Type="Embed" ProgID="Equation.DSMT4" ShapeID="_x0000_i1349" DrawAspect="Content" ObjectID="_1822317242" r:id="rId289"/>
        </w:object>
      </w:r>
      <w:r>
        <w:rPr>
          <w:sz w:val="21"/>
        </w:rPr>
        <w:t>都是直角梯形，</w:t>
      </w:r>
      <w:r>
        <w:object w:dxaOrig="879" w:dyaOrig="246">
          <v:shape id="_x0000_i1350" type="#_x0000_t75" alt="eqId68d31600cba2d5256c7e78b6122d6755" style="width:44pt;height:12.35pt" o:ole="">
            <v:imagedata r:id="rId290" o:title="eqId68d31600cba2d5256c7e78b6122d6755"/>
          </v:shape>
          <o:OLEObject Type="Embed" ProgID="Equation.DSMT4" ShapeID="_x0000_i1350" DrawAspect="Content" ObjectID="_1822317243" r:id="rId291"/>
        </w:object>
      </w:r>
      <w:r>
        <w:rPr>
          <w:sz w:val="21"/>
        </w:rPr>
        <w:t>，</w:t>
      </w:r>
      <w:r>
        <w:object w:dxaOrig="879" w:dyaOrig="249">
          <v:shape id="_x0000_i1351" type="#_x0000_t75" alt="eqIdc26dbbd583ee4edd5a0fd537ce9e861d" style="width:44pt;height:12.35pt" o:ole="">
            <v:imagedata r:id="rId292" o:title="eqIdc26dbbd583ee4edd5a0fd537ce9e861d"/>
          </v:shape>
          <o:OLEObject Type="Embed" ProgID="Equation.DSMT4" ShapeID="_x0000_i1351" DrawAspect="Content" ObjectID="_1822317244" r:id="rId293"/>
        </w:object>
      </w:r>
      <w:r>
        <w:rPr>
          <w:sz w:val="21"/>
        </w:rPr>
        <w:t>，</w:t>
      </w:r>
      <w:r>
        <w:object w:dxaOrig="651" w:dyaOrig="245">
          <v:shape id="_x0000_i1352" type="#_x0000_t75" alt="eqId9f08273d339dc5ddbb89aa67bb8205e6" style="width:32.65pt;height:12.35pt" o:ole="">
            <v:imagedata r:id="rId294" o:title="eqId9f08273d339dc5ddbb89aa67bb8205e6"/>
          </v:shape>
          <o:OLEObject Type="Embed" ProgID="Equation.DSMT4" ShapeID="_x0000_i1352" DrawAspect="Content" ObjectID="_1822317245" r:id="rId295"/>
        </w:object>
      </w:r>
      <w:r>
        <w:rPr>
          <w:sz w:val="21"/>
        </w:rPr>
        <w:t>，</w:t>
      </w:r>
      <w:r>
        <w:object w:dxaOrig="686" w:dyaOrig="250">
          <v:shape id="_x0000_i1353" type="#_x0000_t75" alt="eqId40560ea08d6cd8c1d4d9661ee6faaa3b" style="width:34.35pt;height:12.65pt" o:ole="">
            <v:imagedata r:id="rId296" o:title="eqId40560ea08d6cd8c1d4d9661ee6faaa3b"/>
          </v:shape>
          <o:OLEObject Type="Embed" ProgID="Equation.DSMT4" ShapeID="_x0000_i1353" DrawAspect="Content" ObjectID="_1822317246" r:id="rId297"/>
        </w:object>
      </w:r>
      <w:r>
        <w:rPr>
          <w:sz w:val="21"/>
        </w:rPr>
        <w:t>，</w:t>
      </w:r>
      <w:r>
        <w:object w:dxaOrig="633" w:dyaOrig="228">
          <v:shape id="_x0000_i1354" type="#_x0000_t75" alt="eqId4901a7eda97d6a307db76c4fb196ba3d" style="width:31.65pt;height:11.35pt" o:ole="">
            <v:imagedata r:id="rId298" o:title="eqId4901a7eda97d6a307db76c4fb196ba3d"/>
          </v:shape>
          <o:OLEObject Type="Embed" ProgID="Equation.DSMT4" ShapeID="_x0000_i1354" DrawAspect="Content" ObjectID="_1822317247" r:id="rId299"/>
        </w:object>
      </w:r>
      <w:r>
        <w:rPr>
          <w:sz w:val="21"/>
        </w:rPr>
        <w:t>，</w:t>
      </w:r>
      <w:r>
        <w:object w:dxaOrig="1952" w:dyaOrig="241">
          <v:shape id="_x0000_i1355" type="#_x0000_t75" alt="eqId502807a17f318c77921e75039fead278" style="width:97.65pt;height:12pt" o:ole="">
            <v:imagedata r:id="rId300" o:title="eqId502807a17f318c77921e75039fead278"/>
          </v:shape>
          <o:OLEObject Type="Embed" ProgID="Equation.DSMT4" ShapeID="_x0000_i1355" DrawAspect="Content" ObjectID="_1822317248" r:id="rId301"/>
        </w:object>
      </w:r>
      <w:r>
        <w:rPr>
          <w:sz w:val="21"/>
        </w:rPr>
        <w:t>，二面角</w:t>
      </w:r>
      <w:r>
        <w:object w:dxaOrig="1056" w:dyaOrig="240">
          <v:shape id="_x0000_i1356" type="#_x0000_t75" alt="eqId61bfc65bfbc357d43069e9aad18f8625" style="width:52.65pt;height:12pt" o:ole="">
            <v:imagedata r:id="rId302" o:title="eqId61bfc65bfbc357d43069e9aad18f8625"/>
          </v:shape>
          <o:OLEObject Type="Embed" ProgID="Equation.DSMT4" ShapeID="_x0000_i1356" DrawAspect="Content" ObjectID="_1822317249" r:id="rId303"/>
        </w:object>
      </w:r>
      <w:r>
        <w:rPr>
          <w:sz w:val="21"/>
        </w:rPr>
        <w:t>的平面角为</w:t>
      </w:r>
      <w:r>
        <w:object w:dxaOrig="351" w:dyaOrig="245">
          <v:shape id="_x0000_i1357" type="#_x0000_t75" alt="eqIdbe6a6301878fed2a01413020b27310a5" style="width:17.65pt;height:12.35pt" o:ole="">
            <v:imagedata r:id="rId304" o:title="eqIdbe6a6301878fed2a01413020b27310a5"/>
          </v:shape>
          <o:OLEObject Type="Embed" ProgID="Equation.DSMT4" ShapeID="_x0000_i1357" DrawAspect="Content" ObjectID="_1822317250" r:id="rId305"/>
        </w:object>
      </w:r>
      <w:r>
        <w:rPr>
          <w:sz w:val="21"/>
        </w:rPr>
        <w:t>．设</w:t>
      </w:r>
      <w:r>
        <w:rPr>
          <w:rFonts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N</w:t>
      </w:r>
      <w:r>
        <w:rPr>
          <w:sz w:val="21"/>
        </w:rPr>
        <w:t>分别为</w:t>
      </w:r>
      <w:r>
        <w:object w:dxaOrig="721" w:dyaOrig="281">
          <v:shape id="_x0000_i1358" type="#_x0000_t75" alt="eqId34f892d82e656fd14e4464c0f04730d4" style="width:36pt;height:14pt" o:ole="">
            <v:imagedata r:id="rId306" o:title="eqId34f892d82e656fd14e4464c0f04730d4"/>
          </v:shape>
          <o:OLEObject Type="Embed" ProgID="Equation.DSMT4" ShapeID="_x0000_i1358" DrawAspect="Content" ObjectID="_1822317251" r:id="rId307"/>
        </w:object>
      </w:r>
      <w:r>
        <w:rPr>
          <w:sz w:val="21"/>
        </w:rPr>
        <w:t>的中点．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897" w:dyaOrig="241">
          <v:shape id="_x0000_i1359" type="#_x0000_t75" alt="eqId4bdadcc147a7e441decf7561c9e7310e" style="width:45pt;height:12pt" o:ole="">
            <v:imagedata r:id="rId308" o:title="eqId4bdadcc147a7e441decf7561c9e7310e"/>
          </v:shape>
          <o:OLEObject Type="Embed" ProgID="Equation.DSMT4" ShapeID="_x0000_i1359" DrawAspect="Content" ObjectID="_1822317252" r:id="rId309"/>
        </w:object>
      </w:r>
      <w:r>
        <w:rPr>
          <w:sz w:val="21"/>
        </w:rPr>
        <w:t>；</w:t>
      </w:r>
    </w:p>
    <w:p w:rsidR="00F6213A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求直线</w:t>
      </w:r>
      <w:r>
        <w:object w:dxaOrig="369" w:dyaOrig="211">
          <v:shape id="_x0000_i1360" type="#_x0000_t75" alt="eqIde69d2b798744645af88a4fa411344a83" style="width:18.35pt;height:10.65pt" o:ole="">
            <v:imagedata r:id="rId310" o:title="eqIde69d2b798744645af88a4fa411344a83"/>
          </v:shape>
          <o:OLEObject Type="Embed" ProgID="Equation.DSMT4" ShapeID="_x0000_i1360" DrawAspect="Content" ObjectID="_1822317253" r:id="rId311"/>
        </w:object>
      </w:r>
      <w:r>
        <w:rPr>
          <w:sz w:val="21"/>
        </w:rPr>
        <w:t>与平面</w:t>
      </w:r>
      <w:r>
        <w:object w:dxaOrig="510" w:dyaOrig="219">
          <v:shape id="_x0000_i1361" type="#_x0000_t75" alt="eqIdb9a32bd7a1b78b5a0ec562c4025aea8c" style="width:25.65pt;height:11pt" o:ole="">
            <v:imagedata r:id="rId312" o:title="eqIdb9a32bd7a1b78b5a0ec562c4025aea8c"/>
          </v:shape>
          <o:OLEObject Type="Embed" ProgID="Equation.DSMT4" ShapeID="_x0000_i1361" DrawAspect="Content" ObjectID="_1822317254" r:id="rId313"/>
        </w:object>
      </w:r>
      <w:r>
        <w:rPr>
          <w:sz w:val="21"/>
        </w:rPr>
        <w:t>所成角的正弦值．</w:t>
      </w:r>
    </w:p>
    <w:p w:rsidR="00D419FD" w:rsidRDefault="00F6213A" w:rsidP="00F6213A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767B9CA5" wp14:editId="7F355761">
            <wp:extent cx="1600200" cy="1208151"/>
            <wp:effectExtent l="0" t="0" r="0" b="0"/>
            <wp:docPr id="100073" name="图片 100073" descr="@@@16af4e1a-1d5c-425c-ae54-2888c83b1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16af4e1a-1d5c-425c-ae54-2888c83b144a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607771" cy="121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1</w:t>
      </w:r>
      <w:r w:rsidR="00F6213A">
        <w:rPr>
          <w:rFonts w:hint="eastAsia"/>
          <w:sz w:val="21"/>
        </w:rPr>
        <w:t>4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全国甲卷</w:t>
      </w:r>
      <w:r>
        <w:rPr>
          <w:sz w:val="21"/>
        </w:rPr>
        <w:t>·</w:t>
      </w:r>
      <w:r>
        <w:rPr>
          <w:sz w:val="21"/>
        </w:rPr>
        <w:t>高考真题）在四棱锥</w:t>
      </w:r>
      <w:r>
        <w:object w:dxaOrig="967" w:dyaOrig="239">
          <v:shape id="_x0000_i1362" type="#_x0000_t75" alt="eqId0585b6c0f156eecf9662b9846d4eb693" style="width:48.35pt;height:12pt" o:ole="">
            <v:imagedata r:id="rId163" o:title="eqId0585b6c0f156eecf9662b9846d4eb693"/>
          </v:shape>
          <o:OLEObject Type="Embed" ProgID="Equation.DSMT4" ShapeID="_x0000_i1362" DrawAspect="Content" ObjectID="_1822317255" r:id="rId315"/>
        </w:object>
      </w:r>
      <w:r>
        <w:rPr>
          <w:sz w:val="21"/>
        </w:rPr>
        <w:t>中，</w:t>
      </w:r>
      <w:r>
        <w:object w:dxaOrig="545" w:dyaOrig="230">
          <v:shape id="_x0000_i1363" type="#_x0000_t75" alt="eqId5a1b49f64e0065edad868b25e9fcada3" style="width:27.35pt;height:11.65pt" o:ole="">
            <v:imagedata r:id="rId165" o:title="eqId5a1b49f64e0065edad868b25e9fcada3"/>
          </v:shape>
          <o:OLEObject Type="Embed" ProgID="Equation.DSMT4" ShapeID="_x0000_i1363" DrawAspect="Content" ObjectID="_1822317256" r:id="rId316"/>
        </w:object>
      </w:r>
      <w:r>
        <w:rPr>
          <w:sz w:val="21"/>
        </w:rPr>
        <w:t>底面</w:t>
      </w:r>
      <w:r>
        <w:object w:dxaOrig="4716" w:dyaOrig="330">
          <v:shape id="_x0000_i1364" type="#_x0000_t75" alt="eqId8169e845a9b31c9aa9c26cd41977b4d9" style="width:235.65pt;height:16.65pt" o:ole="">
            <v:imagedata r:id="rId317" o:title="eqId8169e845a9b31c9aa9c26cd41977b4d9"/>
          </v:shape>
          <o:OLEObject Type="Embed" ProgID="Equation.DSMT4" ShapeID="_x0000_i1364" DrawAspect="Content" ObjectID="_1822317257" r:id="rId318"/>
        </w:objec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862" w:dyaOrig="230">
          <v:shape id="_x0000_i1365" type="#_x0000_t75" alt="eqId712f7375b4ede5f75c0d81870c0f86af" style="width:43pt;height:11.65pt" o:ole="">
            <v:imagedata r:id="rId319" o:title="eqId712f7375b4ede5f75c0d81870c0f86af"/>
          </v:shape>
          <o:OLEObject Type="Embed" ProgID="Equation.DSMT4" ShapeID="_x0000_i1365" DrawAspect="Content" ObjectID="_1822317258" r:id="rId320"/>
        </w:object>
      </w:r>
      <w:r>
        <w:rPr>
          <w:sz w:val="21"/>
        </w:rPr>
        <w:t>；</w:t>
      </w:r>
    </w:p>
    <w:p w:rsidR="00F6213A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求</w:t>
      </w:r>
      <w:r>
        <w:rPr>
          <w:rFonts w:eastAsia="Times New Roman" w:cs="Times New Roman"/>
          <w:i/>
          <w:sz w:val="21"/>
        </w:rPr>
        <w:t>PD</w:t>
      </w:r>
      <w:r>
        <w:rPr>
          <w:sz w:val="21"/>
        </w:rPr>
        <w:t>与平面</w:t>
      </w:r>
      <w:r>
        <w:object w:dxaOrig="457" w:dyaOrig="222">
          <v:shape id="_x0000_i1366" type="#_x0000_t75" alt="eqId1e582d73b96ba649378379c3074d506d" style="width:23pt;height:11pt" o:ole="">
            <v:imagedata r:id="rId217" o:title="eqId1e582d73b96ba649378379c3074d506d"/>
          </v:shape>
          <o:OLEObject Type="Embed" ProgID="Equation.DSMT4" ShapeID="_x0000_i1366" DrawAspect="Content" ObjectID="_1822317259" r:id="rId321"/>
        </w:object>
      </w:r>
      <w:r>
        <w:rPr>
          <w:sz w:val="21"/>
        </w:rPr>
        <w:t>所成的角的正弦值．</w:t>
      </w:r>
    </w:p>
    <w:p w:rsidR="00D419FD" w:rsidRDefault="00F6213A" w:rsidP="00F6213A">
      <w:pPr>
        <w:spacing w:line="276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00C84BAE" wp14:editId="1F0BFF8B">
            <wp:extent cx="1573359" cy="1667933"/>
            <wp:effectExtent l="0" t="0" r="8255" b="8890"/>
            <wp:docPr id="100077" name="图片 100077" descr="@@@f36b64bc-cf96-42fe-a926-edbdc097f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f36b64bc-cf96-42fe-a926-edbdc097fd6f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577361" cy="16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F6213A">
      <w:pPr>
        <w:spacing w:line="276" w:lineRule="auto"/>
        <w:ind w:firstLine="420"/>
        <w:textAlignment w:val="center"/>
      </w:pPr>
      <w:r>
        <w:rPr>
          <w:sz w:val="21"/>
        </w:rPr>
        <w:t>1</w:t>
      </w:r>
      <w:r w:rsidR="00F6213A">
        <w:rPr>
          <w:rFonts w:hint="eastAsia"/>
          <w:sz w:val="21"/>
        </w:rPr>
        <w:t>5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全国乙卷</w:t>
      </w:r>
      <w:r>
        <w:rPr>
          <w:sz w:val="21"/>
        </w:rPr>
        <w:t>·</w:t>
      </w:r>
      <w:r>
        <w:rPr>
          <w:sz w:val="21"/>
        </w:rPr>
        <w:t>高考真题）如图，四面体</w:t>
      </w:r>
      <w:r>
        <w:object w:dxaOrig="633" w:dyaOrig="245">
          <v:shape id="_x0000_i1367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367" DrawAspect="Content" ObjectID="_1822317260" r:id="rId323"/>
        </w:object>
      </w:r>
      <w:r>
        <w:rPr>
          <w:sz w:val="21"/>
        </w:rPr>
        <w:t>中，</w:t>
      </w:r>
      <w:r>
        <w:object w:dxaOrig="3238" w:dyaOrig="290">
          <v:shape id="_x0000_i1368" type="#_x0000_t75" alt="eqId1834102435effaf4490dc22f1119df65" style="width:162pt;height:14.65pt" o:ole="">
            <v:imagedata r:id="rId135" o:title="eqId1834102435effaf4490dc22f1119df65"/>
          </v:shape>
          <o:OLEObject Type="Embed" ProgID="Equation.DSMT4" ShapeID="_x0000_i1368" DrawAspect="Content" ObjectID="_1822317261" r:id="rId324"/>
        </w:objec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 w:dxaOrig="369" w:dyaOrig="245">
          <v:shape id="_x0000_i1369" type="#_x0000_t75" alt="eqId60ef95894ceebaf236170e8832dcf7e3" style="width:18.35pt;height:12.35pt" o:ole="">
            <v:imagedata r:id="rId96" o:title="eqId60ef95894ceebaf236170e8832dcf7e3"/>
          </v:shape>
          <o:OLEObject Type="Embed" ProgID="Equation.DSMT4" ShapeID="_x0000_i1369" DrawAspect="Content" ObjectID="_1822317262" r:id="rId325"/>
        </w:object>
      </w:r>
      <w:r>
        <w:rPr>
          <w:sz w:val="21"/>
        </w:rPr>
        <w:t>的中点．</w:t>
      </w:r>
    </w:p>
    <w:p w:rsidR="00F6213A" w:rsidRDefault="00D419FD" w:rsidP="00F6213A">
      <w:pPr>
        <w:spacing w:line="276" w:lineRule="auto"/>
        <w:ind w:firstLine="420"/>
        <w:textAlignment w:val="center"/>
        <w:rPr>
          <w:sz w:val="21"/>
        </w:rPr>
      </w:pPr>
      <w:r>
        <w:rPr>
          <w:sz w:val="21"/>
        </w:rPr>
        <w:t>(1)</w:t>
      </w:r>
      <w:r>
        <w:rPr>
          <w:sz w:val="21"/>
        </w:rPr>
        <w:t>证明：平面</w:t>
      </w:r>
      <w:r>
        <w:object w:dxaOrig="668" w:dyaOrig="222">
          <v:shape id="_x0000_i1370" type="#_x0000_t75" alt="eqIdb8f5ba965420dfd5aa4da211682df096" style="width:33.35pt;height:11pt" o:ole="">
            <v:imagedata r:id="rId137" o:title="eqIdb8f5ba965420dfd5aa4da211682df096"/>
          </v:shape>
          <o:OLEObject Type="Embed" ProgID="Equation.DSMT4" ShapeID="_x0000_i1370" DrawAspect="Content" ObjectID="_1822317263" r:id="rId326"/>
        </w:object>
      </w:r>
      <w:r>
        <w:rPr>
          <w:sz w:val="21"/>
        </w:rPr>
        <w:t>平面</w:t>
      </w:r>
      <w:r>
        <w:object w:dxaOrig="510" w:dyaOrig="241">
          <v:shape id="_x0000_i1371" type="#_x0000_t75" alt="eqIdb4eb7e9ad5486cf1c5e506b20c5469e8" style="width:25.65pt;height:12pt" o:ole="">
            <v:imagedata r:id="rId327" o:title="eqIdb4eb7e9ad5486cf1c5e506b20c5469e8"/>
          </v:shape>
          <o:OLEObject Type="Embed" ProgID="Equation.DSMT4" ShapeID="_x0000_i1371" DrawAspect="Content" ObjectID="_1822317264" r:id="rId328"/>
        </w:object>
      </w:r>
      <w:r>
        <w:rPr>
          <w:sz w:val="21"/>
        </w:rPr>
        <w:t>；</w:t>
      </w:r>
    </w:p>
    <w:p w:rsidR="00F6213A" w:rsidRDefault="00F6213A" w:rsidP="00F6213A">
      <w:pPr>
        <w:spacing w:line="276" w:lineRule="auto"/>
        <w:ind w:firstLine="420"/>
        <w:textAlignment w:val="center"/>
      </w:pPr>
      <w:r>
        <w:rPr>
          <w:sz w:val="21"/>
        </w:rPr>
        <w:t>(2)</w:t>
      </w:r>
      <w:r>
        <w:rPr>
          <w:sz w:val="21"/>
        </w:rPr>
        <w:t>设</w:t>
      </w:r>
      <w:r>
        <w:object w:dxaOrig="2305" w:dyaOrig="291">
          <v:shape id="_x0000_i2208" type="#_x0000_t75" alt="eqId8f60cd1d1737567292ae557a41824f46" style="width:115.35pt;height:14.65pt" o:ole="">
            <v:imagedata r:id="rId139" o:title="eqId8f60cd1d1737567292ae557a41824f46"/>
          </v:shape>
          <o:OLEObject Type="Embed" ProgID="Equation.DSMT4" ShapeID="_x0000_i2208" DrawAspect="Content" ObjectID="_1822317265" r:id="rId329"/>
        </w:object>
      </w:r>
      <w:r>
        <w:rPr>
          <w:sz w:val="21"/>
        </w:rPr>
        <w:t>，点</w:t>
      </w:r>
      <w:r>
        <w:rPr>
          <w:rFonts w:eastAsia="Times New Roman" w:cs="Times New Roman"/>
          <w:i/>
          <w:sz w:val="21"/>
        </w:rPr>
        <w:t>F</w:t>
      </w:r>
      <w:r>
        <w:rPr>
          <w:sz w:val="21"/>
        </w:rPr>
        <w:t>在</w:t>
      </w:r>
      <w:r>
        <w:object w:dxaOrig="351" w:dyaOrig="228">
          <v:shape id="_x0000_i2209" type="#_x0000_t75" alt="eqIdd40b319212a7e7528b053e1c7097e966" style="width:17.65pt;height:11.35pt" o:ole="">
            <v:imagedata r:id="rId259" o:title="eqIdd40b319212a7e7528b053e1c7097e966"/>
          </v:shape>
          <o:OLEObject Type="Embed" ProgID="Equation.DSMT4" ShapeID="_x0000_i2209" DrawAspect="Content" ObjectID="_1822317266" r:id="rId330"/>
        </w:object>
      </w:r>
      <w:r>
        <w:rPr>
          <w:sz w:val="21"/>
        </w:rPr>
        <w:t>上，当</w:t>
      </w:r>
      <w:r>
        <w:object w:dxaOrig="615" w:dyaOrig="245">
          <v:shape id="_x0000_i2210" type="#_x0000_t75" alt="eqId36691f0269294ecae8f00b7bce97756c" style="width:30.65pt;height:12.35pt" o:ole="">
            <v:imagedata r:id="rId141" o:title="eqId36691f0269294ecae8f00b7bce97756c"/>
          </v:shape>
          <o:OLEObject Type="Embed" ProgID="Equation.DSMT4" ShapeID="_x0000_i2210" DrawAspect="Content" ObjectID="_1822317267" r:id="rId331"/>
        </w:object>
      </w:r>
      <w:r>
        <w:rPr>
          <w:sz w:val="21"/>
        </w:rPr>
        <w:t>的面积最小时，求</w:t>
      </w:r>
      <w:r>
        <w:object w:dxaOrig="351" w:dyaOrig="249">
          <v:shape id="_x0000_i2211" type="#_x0000_t75" alt="eqId4cae70b8a9d2d2e96dea62c00ced04b9" style="width:17.65pt;height:12.35pt" o:ole="">
            <v:imagedata r:id="rId332" o:title="eqId4cae70b8a9d2d2e96dea62c00ced04b9"/>
          </v:shape>
          <o:OLEObject Type="Embed" ProgID="Equation.DSMT4" ShapeID="_x0000_i2211" DrawAspect="Content" ObjectID="_1822317268" r:id="rId333"/>
        </w:object>
      </w:r>
      <w:r>
        <w:rPr>
          <w:sz w:val="21"/>
        </w:rPr>
        <w:t>与平面</w:t>
      </w:r>
      <w:r>
        <w:object w:dxaOrig="492" w:dyaOrig="227">
          <v:shape id="_x0000_i2212" type="#_x0000_t75" alt="eqId7abd284f76d9f5769bc189508ce2572b" style="width:24.65pt;height:11.35pt" o:ole="">
            <v:imagedata r:id="rId334" o:title="eqId7abd284f76d9f5769bc189508ce2572b"/>
          </v:shape>
          <o:OLEObject Type="Embed" ProgID="Equation.DSMT4" ShapeID="_x0000_i2212" DrawAspect="Content" ObjectID="_1822317269" r:id="rId335"/>
        </w:object>
      </w:r>
      <w:r>
        <w:rPr>
          <w:sz w:val="21"/>
        </w:rPr>
        <w:t>所成的角的正弦值．</w:t>
      </w:r>
    </w:p>
    <w:p w:rsidR="00F6213A" w:rsidRDefault="00F6213A" w:rsidP="00D419FD">
      <w:pPr>
        <w:spacing w:line="360" w:lineRule="auto"/>
        <w:ind w:firstLine="420"/>
        <w:textAlignment w:val="center"/>
        <w:rPr>
          <w:rFonts w:hint="eastAsia"/>
          <w:sz w:val="21"/>
        </w:rPr>
      </w:pPr>
    </w:p>
    <w:p w:rsidR="00D419FD" w:rsidRDefault="00F6213A" w:rsidP="00F6213A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6CC83877" wp14:editId="582B0E90">
            <wp:extent cx="1981200" cy="1524000"/>
            <wp:effectExtent l="0" t="0" r="0" b="0"/>
            <wp:docPr id="100083" name="图片 100083" descr="@@@3bc940c5-86d1-40f1-b6db-79f0b79ec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3bc940c5-86d1-40f1-b6db-79f0b79ecd84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F6213A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lastRenderedPageBreak/>
        <w:t>16</w:t>
      </w:r>
      <w:r w:rsidR="00D419FD">
        <w:rPr>
          <w:sz w:val="21"/>
        </w:rPr>
        <w:t>．（</w:t>
      </w:r>
      <w:r w:rsidR="00D419FD">
        <w:rPr>
          <w:sz w:val="21"/>
        </w:rPr>
        <w:t>2021·</w:t>
      </w:r>
      <w:r w:rsidR="00D419FD">
        <w:rPr>
          <w:sz w:val="21"/>
        </w:rPr>
        <w:t>浙江</w:t>
      </w:r>
      <w:r w:rsidR="00D419FD">
        <w:rPr>
          <w:sz w:val="21"/>
        </w:rPr>
        <w:t>·</w:t>
      </w:r>
      <w:r w:rsidR="00D419FD">
        <w:rPr>
          <w:sz w:val="21"/>
        </w:rPr>
        <w:t>高考真题）如图，在四棱锥</w:t>
      </w:r>
      <w:r w:rsidR="00D419FD">
        <w:object w:dxaOrig="967" w:dyaOrig="239">
          <v:shape id="_x0000_i1387" type="#_x0000_t75" alt="eqId0585b6c0f156eecf9662b9846d4eb693" style="width:48.35pt;height:12pt" o:ole="">
            <v:imagedata r:id="rId163" o:title="eqId0585b6c0f156eecf9662b9846d4eb693"/>
          </v:shape>
          <o:OLEObject Type="Embed" ProgID="Equation.DSMT4" ShapeID="_x0000_i1387" DrawAspect="Content" ObjectID="_1822317270" r:id="rId337"/>
        </w:object>
      </w:r>
      <w:r w:rsidR="00D419FD">
        <w:rPr>
          <w:sz w:val="21"/>
        </w:rPr>
        <w:t>中，底面</w:t>
      </w:r>
      <w:r w:rsidR="00D419FD">
        <w:object w:dxaOrig="633" w:dyaOrig="245">
          <v:shape id="_x0000_i1388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388" DrawAspect="Content" ObjectID="_1822317271" r:id="rId338"/>
        </w:object>
      </w:r>
      <w:r w:rsidR="00D419FD">
        <w:rPr>
          <w:sz w:val="21"/>
        </w:rPr>
        <w:t>是平行四边形，</w:t>
      </w:r>
      <w:r w:rsidR="00D419FD">
        <w:object w:dxaOrig="3449" w:dyaOrig="316">
          <v:shape id="_x0000_i1389" type="#_x0000_t75" alt="eqId5d3ace48924c67905bf934b5145e8a14" style="width:172.35pt;height:15.65pt" o:ole="">
            <v:imagedata r:id="rId339" o:title="eqId5d3ace48924c67905bf934b5145e8a14"/>
          </v:shape>
          <o:OLEObject Type="Embed" ProgID="Equation.DSMT4" ShapeID="_x0000_i1389" DrawAspect="Content" ObjectID="_1822317272" r:id="rId340"/>
        </w:objec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M</w: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N</w:t>
      </w:r>
      <w:r w:rsidR="00D419FD">
        <w:rPr>
          <w:sz w:val="21"/>
        </w:rPr>
        <w:t>分别为</w:t>
      </w:r>
      <w:r w:rsidR="00D419FD">
        <w:object w:dxaOrig="721" w:dyaOrig="275">
          <v:shape id="_x0000_i1390" type="#_x0000_t75" alt="eqId6b1683fed718259fa7b77ced8be46c87" style="width:36pt;height:13.65pt" o:ole="">
            <v:imagedata r:id="rId341" o:title="eqId6b1683fed718259fa7b77ced8be46c87"/>
          </v:shape>
          <o:OLEObject Type="Embed" ProgID="Equation.DSMT4" ShapeID="_x0000_i1390" DrawAspect="Content" ObjectID="_1822317273" r:id="rId342"/>
        </w:object>
      </w:r>
      <w:r w:rsidR="00D419FD">
        <w:rPr>
          <w:sz w:val="21"/>
        </w:rPr>
        <w:t>的中点，</w:t>
      </w:r>
      <w:r w:rsidR="00D419FD">
        <w:object w:dxaOrig="1918" w:dyaOrig="264">
          <v:shape id="_x0000_i1391" type="#_x0000_t75" alt="eqId0a8b76f93f1609f49e5d85fd8b5db004" style="width:96pt;height:13.35pt" o:ole="">
            <v:imagedata r:id="rId343" o:title="eqId0a8b76f93f1609f49e5d85fd8b5db004"/>
          </v:shape>
          <o:OLEObject Type="Embed" ProgID="Equation.DSMT4" ShapeID="_x0000_i1391" DrawAspect="Content" ObjectID="_1822317274" r:id="rId344"/>
        </w:object>
      </w:r>
      <w:r w:rsidR="00D419FD">
        <w:rPr>
          <w:sz w:val="21"/>
        </w:rPr>
        <w:t>.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）证明：</w:t>
      </w:r>
      <w:r>
        <w:object w:dxaOrig="932" w:dyaOrig="233">
          <v:shape id="_x0000_i1392" type="#_x0000_t75" alt="eqIdb503c5da1208576c9fabd3685153c9d2" style="width:46.65pt;height:11.65pt" o:ole="">
            <v:imagedata r:id="rId345" o:title="eqIdb503c5da1208576c9fabd3685153c9d2"/>
          </v:shape>
          <o:OLEObject Type="Embed" ProgID="Equation.DSMT4" ShapeID="_x0000_i1392" DrawAspect="Content" ObjectID="_1822317275" r:id="rId346"/>
        </w:object>
      </w:r>
      <w:r>
        <w:rPr>
          <w:sz w:val="21"/>
        </w:rPr>
        <w:t>；</w:t>
      </w:r>
    </w:p>
    <w:p w:rsidR="00F6213A" w:rsidRDefault="00D419FD" w:rsidP="00D419FD">
      <w:pPr>
        <w:spacing w:line="360" w:lineRule="auto"/>
        <w:ind w:firstLine="420"/>
        <w:textAlignment w:val="center"/>
        <w:rPr>
          <w:rFonts w:eastAsiaTheme="minorEastAsia" w:cs="Times New Roman"/>
          <w:noProof/>
          <w:kern w:val="0"/>
          <w:sz w:val="24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）求直线</w:t>
      </w:r>
      <w:r>
        <w:object w:dxaOrig="369" w:dyaOrig="250">
          <v:shape id="_x0000_i1393" type="#_x0000_t75" alt="eqIdf50b3ae183997b707d16eb4e7f6712fa" style="width:18.35pt;height:12.65pt" o:ole="">
            <v:imagedata r:id="rId347" o:title="eqIdf50b3ae183997b707d16eb4e7f6712fa"/>
          </v:shape>
          <o:OLEObject Type="Embed" ProgID="Equation.DSMT4" ShapeID="_x0000_i1393" DrawAspect="Content" ObjectID="_1822317276" r:id="rId348"/>
        </w:object>
      </w:r>
      <w:r>
        <w:rPr>
          <w:sz w:val="21"/>
        </w:rPr>
        <w:t>与平面</w:t>
      </w:r>
      <w:r>
        <w:object w:dxaOrig="510" w:dyaOrig="209">
          <v:shape id="_x0000_i1394" type="#_x0000_t75" alt="eqIdab5f236e0c248607721ff77b6ea8b6ee" style="width:25.65pt;height:10.35pt" o:ole="">
            <v:imagedata r:id="rId349" o:title="eqIdab5f236e0c248607721ff77b6ea8b6ee"/>
          </v:shape>
          <o:OLEObject Type="Embed" ProgID="Equation.DSMT4" ShapeID="_x0000_i1394" DrawAspect="Content" ObjectID="_1822317277" r:id="rId350"/>
        </w:object>
      </w:r>
      <w:r>
        <w:rPr>
          <w:sz w:val="21"/>
        </w:rPr>
        <w:t>所成角的正弦值</w:t>
      </w:r>
      <w:r>
        <w:rPr>
          <w:sz w:val="21"/>
        </w:rPr>
        <w:t>.</w:t>
      </w:r>
      <w:r w:rsidR="00F6213A" w:rsidRPr="00F6213A">
        <w:rPr>
          <w:rFonts w:eastAsia="Times New Roman" w:cs="Times New Roman"/>
          <w:noProof/>
          <w:kern w:val="0"/>
          <w:sz w:val="24"/>
        </w:rPr>
        <w:t xml:space="preserve"> </w:t>
      </w:r>
    </w:p>
    <w:p w:rsidR="00D419FD" w:rsidRDefault="00F6213A" w:rsidP="00F6213A">
      <w:pPr>
        <w:spacing w:line="360" w:lineRule="auto"/>
        <w:ind w:firstLine="480"/>
        <w:jc w:val="right"/>
        <w:textAlignment w:val="center"/>
        <w:rPr>
          <w:rFonts w:eastAsiaTheme="minorEastAsia" w:cs="Times New Roman"/>
          <w:noProof/>
          <w:kern w:val="0"/>
          <w:sz w:val="24"/>
        </w:rPr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375E9A9E" wp14:editId="435E6E39">
            <wp:extent cx="1381125" cy="1409700"/>
            <wp:effectExtent l="0" t="0" r="9525" b="0"/>
            <wp:docPr id="100091" name="图片 100091" descr="@@@c289d563-99f4-4661-a4e2-03d5eb0eb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c289d563-99f4-4661-a4e2-03d5eb0eb36d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F6213A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17</w:t>
      </w:r>
      <w:r w:rsidR="00D419FD">
        <w:rPr>
          <w:sz w:val="21"/>
        </w:rPr>
        <w:t>．（</w:t>
      </w:r>
      <w:r w:rsidR="00D419FD">
        <w:rPr>
          <w:sz w:val="21"/>
        </w:rPr>
        <w:t>2025·</w:t>
      </w:r>
      <w:r w:rsidR="00D419FD">
        <w:rPr>
          <w:sz w:val="21"/>
        </w:rPr>
        <w:t>全国二卷</w:t>
      </w:r>
      <w:r w:rsidR="00D419FD">
        <w:rPr>
          <w:sz w:val="21"/>
        </w:rPr>
        <w:t>·</w:t>
      </w:r>
      <w:r w:rsidR="00D419FD">
        <w:rPr>
          <w:sz w:val="21"/>
        </w:rPr>
        <w:t>高考真题）如图，在四边形</w:t>
      </w:r>
      <w:r w:rsidR="00D419FD">
        <w:object w:dxaOrig="633" w:dyaOrig="245">
          <v:shape id="_x0000_i1410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1410" DrawAspect="Content" ObjectID="_1822317278" r:id="rId352"/>
        </w:object>
      </w:r>
      <w:r w:rsidR="00D419FD">
        <w:rPr>
          <w:sz w:val="21"/>
        </w:rPr>
        <w:t>中，</w:t>
      </w:r>
      <w:r w:rsidR="00D419FD">
        <w:object w:dxaOrig="2005" w:dyaOrig="277">
          <v:shape id="_x0000_i1411" type="#_x0000_t75" alt="eqId79a6ad9041eaffc4a8ebafaeadf0ed2b" style="width:100.35pt;height:14pt" o:ole="">
            <v:imagedata r:id="rId353" o:title="eqId79a6ad9041eaffc4a8ebafaeadf0ed2b"/>
          </v:shape>
          <o:OLEObject Type="Embed" ProgID="Equation.DSMT4" ShapeID="_x0000_i1411" DrawAspect="Content" ObjectID="_1822317279" r:id="rId354"/>
        </w:objec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F</w:t>
      </w:r>
      <w:r w:rsidR="00D419FD">
        <w:rPr>
          <w:sz w:val="21"/>
        </w:rPr>
        <w:t>为</w:t>
      </w:r>
      <w:r w:rsidR="00D419FD">
        <w:rPr>
          <w:rFonts w:eastAsia="Times New Roman" w:cs="Times New Roman"/>
          <w:i/>
          <w:sz w:val="21"/>
        </w:rPr>
        <w:t>CD</w:t>
      </w:r>
      <w:r w:rsidR="00D419FD">
        <w:rPr>
          <w:sz w:val="21"/>
        </w:rPr>
        <w:t>的中点，点</w:t>
      </w:r>
      <w:r w:rsidR="00D419FD">
        <w:rPr>
          <w:rFonts w:eastAsia="Times New Roman" w:cs="Times New Roman"/>
          <w:i/>
          <w:sz w:val="21"/>
        </w:rPr>
        <w:t>E</w:t>
      </w:r>
      <w:r w:rsidR="00D419FD">
        <w:rPr>
          <w:sz w:val="21"/>
        </w:rPr>
        <w:t>在</w:t>
      </w:r>
      <w:r w:rsidR="00D419FD">
        <w:rPr>
          <w:rFonts w:eastAsia="Times New Roman" w:cs="Times New Roman"/>
          <w:i/>
          <w:sz w:val="21"/>
        </w:rPr>
        <w:t>AB</w:t>
      </w:r>
      <w:r w:rsidR="00D419FD">
        <w:rPr>
          <w:sz w:val="21"/>
        </w:rPr>
        <w:t>上，</w:t>
      </w:r>
      <w:r w:rsidR="00D419FD">
        <w:object w:dxaOrig="861" w:dyaOrig="251">
          <v:shape id="_x0000_i1412" type="#_x0000_t75" alt="eqId0540dc6210f7e2175d5be79792988448" style="width:43pt;height:12.65pt" o:ole="">
            <v:imagedata r:id="rId355" o:title="eqId0540dc6210f7e2175d5be79792988448"/>
          </v:shape>
          <o:OLEObject Type="Embed" ProgID="Equation.DSMT4" ShapeID="_x0000_i1412" DrawAspect="Content" ObjectID="_1822317280" r:id="rId356"/>
        </w:object>
      </w:r>
      <w:r w:rsidR="00D419FD">
        <w:rPr>
          <w:sz w:val="21"/>
        </w:rPr>
        <w:t>，</w:t>
      </w:r>
      <w:r w:rsidR="00D419FD">
        <w:object w:dxaOrig="1952" w:dyaOrig="290">
          <v:shape id="_x0000_i1413" type="#_x0000_t75" alt="eqId5ba42e3257851d0d5fc89db7e38c5616" style="width:97.65pt;height:14.65pt" o:ole="">
            <v:imagedata r:id="rId357" o:title="eqId5ba42e3257851d0d5fc89db7e38c5616"/>
          </v:shape>
          <o:OLEObject Type="Embed" ProgID="Equation.DSMT4" ShapeID="_x0000_i1413" DrawAspect="Content" ObjectID="_1822317281" r:id="rId358"/>
        </w:object>
      </w:r>
      <w:r w:rsidR="00D419FD">
        <w:rPr>
          <w:sz w:val="21"/>
        </w:rPr>
        <w:t>，将四边形</w:t>
      </w:r>
      <w:r w:rsidR="00D419FD">
        <w:object w:dxaOrig="606" w:dyaOrig="229">
          <v:shape id="_x0000_i1414" type="#_x0000_t75" alt="eqId0710bfd6f6f8f6981c2458c493a93cb1" style="width:30.35pt;height:11.35pt" o:ole="">
            <v:imagedata r:id="rId359" o:title="eqId0710bfd6f6f8f6981c2458c493a93cb1"/>
          </v:shape>
          <o:OLEObject Type="Embed" ProgID="Equation.DSMT4" ShapeID="_x0000_i1414" DrawAspect="Content" ObjectID="_1822317282" r:id="rId360"/>
        </w:object>
      </w:r>
      <w:r w:rsidR="00D419FD">
        <w:rPr>
          <w:sz w:val="21"/>
        </w:rPr>
        <w:t>沿</w:t>
      </w:r>
      <w:r w:rsidR="00D419FD">
        <w:object w:dxaOrig="351" w:dyaOrig="228">
          <v:shape id="_x0000_i1415" type="#_x0000_t75" alt="eqId49b50357a6545cae8348e3059312f520" style="width:17.65pt;height:11.35pt" o:ole="">
            <v:imagedata r:id="rId100" o:title="eqId49b50357a6545cae8348e3059312f520"/>
          </v:shape>
          <o:OLEObject Type="Embed" ProgID="Equation.DSMT4" ShapeID="_x0000_i1415" DrawAspect="Content" ObjectID="_1822317283" r:id="rId361"/>
        </w:object>
      </w:r>
      <w:r w:rsidR="00D419FD">
        <w:rPr>
          <w:sz w:val="21"/>
        </w:rPr>
        <w:t>翻折至四边形</w:t>
      </w:r>
      <w:r w:rsidR="00D419FD">
        <w:object w:dxaOrig="703" w:dyaOrig="228">
          <v:shape id="_x0000_i1416" type="#_x0000_t75" alt="eqId1c7ac8dcb3be379c2ba20dd3ec5da29f" style="width:35pt;height:11.35pt" o:ole="">
            <v:imagedata r:id="rId362" o:title="eqId1c7ac8dcb3be379c2ba20dd3ec5da29f"/>
          </v:shape>
          <o:OLEObject Type="Embed" ProgID="Equation.DSMT4" ShapeID="_x0000_i1416" DrawAspect="Content" ObjectID="_1822317284" r:id="rId363"/>
        </w:object>
      </w:r>
      <w:r w:rsidR="00D419FD">
        <w:rPr>
          <w:sz w:val="21"/>
        </w:rPr>
        <w:t>，使得面</w:t>
      </w:r>
      <w:r w:rsidR="00D419FD">
        <w:object w:dxaOrig="703" w:dyaOrig="228">
          <v:shape id="_x0000_i1417" type="#_x0000_t75" alt="eqId1c7ac8dcb3be379c2ba20dd3ec5da29f" style="width:35pt;height:11.35pt" o:ole="">
            <v:imagedata r:id="rId362" o:title="eqId1c7ac8dcb3be379c2ba20dd3ec5da29f"/>
          </v:shape>
          <o:OLEObject Type="Embed" ProgID="Equation.DSMT4" ShapeID="_x0000_i1417" DrawAspect="Content" ObjectID="_1822317285" r:id="rId364"/>
        </w:object>
      </w:r>
      <w:r w:rsidR="00D419FD">
        <w:rPr>
          <w:sz w:val="21"/>
        </w:rPr>
        <w:t>与面</w:t>
      </w:r>
      <w:r w:rsidR="00D419FD">
        <w:rPr>
          <w:rFonts w:eastAsia="Times New Roman" w:cs="Times New Roman"/>
          <w:i/>
          <w:sz w:val="21"/>
        </w:rPr>
        <w:t>EFCB</w:t>
      </w:r>
      <w:r w:rsidR="00D419FD">
        <w:rPr>
          <w:sz w:val="21"/>
        </w:rPr>
        <w:t>所成的二面角为</w:t>
      </w:r>
      <w:r w:rsidR="00D419FD">
        <w:object w:dxaOrig="351" w:dyaOrig="245">
          <v:shape id="_x0000_i1418" type="#_x0000_t75" alt="eqIdbe6a6301878fed2a01413020b27310a5" style="width:17.65pt;height:12.35pt" o:ole="">
            <v:imagedata r:id="rId304" o:title="eqIdbe6a6301878fed2a01413020b27310a5"/>
          </v:shape>
          <o:OLEObject Type="Embed" ProgID="Equation.DSMT4" ShapeID="_x0000_i1418" DrawAspect="Content" ObjectID="_1822317286" r:id="rId365"/>
        </w:object>
      </w:r>
      <w:r w:rsidR="00D419FD"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</w:t>
      </w:r>
      <w:r>
        <w:rPr>
          <w:sz w:val="21"/>
        </w:rPr>
        <w:t>:</w:t>
      </w:r>
      <w:r>
        <w:object w:dxaOrig="597" w:dyaOrig="252">
          <v:shape id="_x0000_i1419" type="#_x0000_t75" alt="eqId0b7dd3970caf4d68226fd3e6742d333e" style="width:30pt;height:12.65pt" o:ole="">
            <v:imagedata r:id="rId366" o:title="eqId0b7dd3970caf4d68226fd3e6742d333e"/>
          </v:shape>
          <o:OLEObject Type="Embed" ProgID="Equation.DSMT4" ShapeID="_x0000_i1419" DrawAspect="Content" ObjectID="_1822317287" r:id="rId367"/>
        </w:object>
      </w:r>
      <w:r>
        <w:rPr>
          <w:sz w:val="21"/>
        </w:rPr>
        <w:t>平面</w:t>
      </w:r>
      <w:r>
        <w:object w:dxaOrig="493" w:dyaOrig="226">
          <v:shape id="_x0000_i1420" type="#_x0000_t75" alt="eqIde98d4943779e688ac6704939a5506c02" style="width:24.65pt;height:11.35pt" o:ole="">
            <v:imagedata r:id="rId368" o:title="eqIde98d4943779e688ac6704939a5506c02"/>
          </v:shape>
          <o:OLEObject Type="Embed" ProgID="Equation.DSMT4" ShapeID="_x0000_i1420" DrawAspect="Content" ObjectID="_1822317288" r:id="rId369"/>
        </w:object>
      </w:r>
      <w:r>
        <w:rPr>
          <w:sz w:val="21"/>
        </w:rPr>
        <w:t>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求面</w:t>
      </w:r>
      <w:r>
        <w:object w:dxaOrig="545" w:dyaOrig="252">
          <v:shape id="_x0000_i1421" type="#_x0000_t75" alt="eqId3e95fa1c3bcd3d0464fcadf248e90ace" style="width:27.35pt;height:12.65pt" o:ole="">
            <v:imagedata r:id="rId370" o:title="eqId3e95fa1c3bcd3d0464fcadf248e90ace"/>
          </v:shape>
          <o:OLEObject Type="Embed" ProgID="Equation.DSMT4" ShapeID="_x0000_i1421" DrawAspect="Content" ObjectID="_1822317289" r:id="rId371"/>
        </w:object>
      </w:r>
      <w:r>
        <w:rPr>
          <w:sz w:val="21"/>
        </w:rPr>
        <w:t>与面</w:t>
      </w:r>
      <w:r>
        <w:object w:dxaOrig="703" w:dyaOrig="228">
          <v:shape id="_x0000_i1422" type="#_x0000_t75" alt="eqId1c7ac8dcb3be379c2ba20dd3ec5da29f" style="width:35pt;height:11.35pt" o:ole="">
            <v:imagedata r:id="rId362" o:title="eqId1c7ac8dcb3be379c2ba20dd3ec5da29f"/>
          </v:shape>
          <o:OLEObject Type="Embed" ProgID="Equation.DSMT4" ShapeID="_x0000_i1422" DrawAspect="Content" ObjectID="_1822317290" r:id="rId372"/>
        </w:object>
      </w:r>
      <w:r>
        <w:rPr>
          <w:sz w:val="21"/>
        </w:rPr>
        <w:t>所成的二面角的正弦值．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3A8A4D61" wp14:editId="66C7448C">
            <wp:extent cx="1514475" cy="1190625"/>
            <wp:effectExtent l="0" t="0" r="9525" b="9525"/>
            <wp:docPr id="100109" name="图片 100109" descr="@@@00919c5e-dcca-43c2-a02d-068405a8b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00919c5e-dcca-43c2-a02d-068405a8b460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18</w:t>
      </w:r>
      <w:r w:rsidR="00D419FD">
        <w:rPr>
          <w:sz w:val="21"/>
        </w:rPr>
        <w:t>．（</w:t>
      </w:r>
      <w:r w:rsidR="00D419FD">
        <w:rPr>
          <w:sz w:val="21"/>
        </w:rPr>
        <w:t>2025·</w:t>
      </w:r>
      <w:r w:rsidR="00D419FD">
        <w:rPr>
          <w:sz w:val="21"/>
        </w:rPr>
        <w:t>天津</w:t>
      </w:r>
      <w:r w:rsidR="00D419FD">
        <w:rPr>
          <w:sz w:val="21"/>
        </w:rPr>
        <w:t>·</w:t>
      </w:r>
      <w:r w:rsidR="00D419FD">
        <w:rPr>
          <w:sz w:val="21"/>
        </w:rPr>
        <w:t>高考真题）正方体</w:t>
      </w:r>
      <w:r w:rsidR="00D419FD">
        <w:object w:dxaOrig="1566" w:dyaOrig="316">
          <v:shape id="_x0000_i1423" type="#_x0000_t75" alt="eqId6e09725691ee7851f54c0dee86b2bf55" style="width:78.35pt;height:15.65pt" o:ole="">
            <v:imagedata r:id="rId374" o:title="eqId6e09725691ee7851f54c0dee86b2bf55"/>
          </v:shape>
          <o:OLEObject Type="Embed" ProgID="Equation.DSMT4" ShapeID="_x0000_i1423" DrawAspect="Content" ObjectID="_1822317291" r:id="rId375"/>
        </w:object>
      </w:r>
      <w:r w:rsidR="00D419FD">
        <w:rPr>
          <w:sz w:val="21"/>
        </w:rPr>
        <w:t>的棱长为</w:t>
      </w:r>
      <w:r w:rsidR="00D419FD">
        <w:rPr>
          <w:sz w:val="21"/>
        </w:rPr>
        <w:t>4</w:t>
      </w:r>
      <w:r w:rsidR="00D419FD">
        <w:rPr>
          <w:sz w:val="21"/>
        </w:rPr>
        <w:t>，</w:t>
      </w:r>
      <w:r w:rsidR="00D419FD">
        <w:object w:dxaOrig="545" w:dyaOrig="245">
          <v:shape id="_x0000_i1424" type="#_x0000_t75" alt="eqId3cf9b288c48c73463a2f214f02b6952a" style="width:27.35pt;height:12.35pt" o:ole="">
            <v:imagedata r:id="rId376" o:title="eqId3cf9b288c48c73463a2f214f02b6952a"/>
          </v:shape>
          <o:OLEObject Type="Embed" ProgID="Equation.DSMT4" ShapeID="_x0000_i1424" DrawAspect="Content" ObjectID="_1822317292" r:id="rId377"/>
        </w:object>
      </w:r>
      <w:r w:rsidR="00D419FD">
        <w:rPr>
          <w:sz w:val="21"/>
        </w:rPr>
        <w:t>分别为</w:t>
      </w:r>
      <w:r w:rsidR="00D419FD">
        <w:object w:dxaOrig="879" w:dyaOrig="313">
          <v:shape id="_x0000_i1425" type="#_x0000_t75" alt="eqId13a85f7e7273d24b544b1337baad4107" style="width:44pt;height:15.65pt" o:ole="">
            <v:imagedata r:id="rId378" o:title="eqId13a85f7e7273d24b544b1337baad4107"/>
          </v:shape>
          <o:OLEObject Type="Embed" ProgID="Equation.DSMT4" ShapeID="_x0000_i1425" DrawAspect="Content" ObjectID="_1822317293" r:id="rId379"/>
        </w:object>
      </w:r>
      <w:r w:rsidR="00D419FD">
        <w:rPr>
          <w:sz w:val="21"/>
        </w:rPr>
        <w:t>中点，</w:t>
      </w:r>
      <w:r w:rsidR="00D419FD">
        <w:object w:dxaOrig="1002" w:dyaOrig="316">
          <v:shape id="_x0000_i1426" type="#_x0000_t75" alt="eqId005d32ddd3e142685878627a634ddc31" style="width:50pt;height:15.65pt" o:ole="">
            <v:imagedata r:id="rId380" o:title="eqId005d32ddd3e142685878627a634ddc31"/>
          </v:shape>
          <o:OLEObject Type="Embed" ProgID="Equation.DSMT4" ShapeID="_x0000_i1426" DrawAspect="Content" ObjectID="_1822317294" r:id="rId381"/>
        </w:object>
      </w:r>
      <w:r w:rsidR="00D419FD"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求证：</w:t>
      </w:r>
      <w:r>
        <w:object w:dxaOrig="545" w:dyaOrig="241">
          <v:shape id="_x0000_i1427" type="#_x0000_t75" alt="eqId36148e5b0d89ba45bd98b91da00bf2b5" style="width:27.35pt;height:12pt" o:ole="">
            <v:imagedata r:id="rId382" o:title="eqId36148e5b0d89ba45bd98b91da00bf2b5"/>
          </v:shape>
          <o:OLEObject Type="Embed" ProgID="Equation.DSMT4" ShapeID="_x0000_i1427" DrawAspect="Content" ObjectID="_1822317295" r:id="rId383"/>
        </w:object>
      </w:r>
      <w:r>
        <w:rPr>
          <w:sz w:val="21"/>
        </w:rPr>
        <w:t>平面</w:t>
      </w:r>
      <w:r>
        <w:object w:dxaOrig="475" w:dyaOrig="224">
          <v:shape id="_x0000_i1428" type="#_x0000_t75" alt="eqIdd3c4554df2d60bde7377c63aad1f0e7b" style="width:23.65pt;height:11.35pt" o:ole="">
            <v:imagedata r:id="rId384" o:title="eqIdd3c4554df2d60bde7377c63aad1f0e7b"/>
          </v:shape>
          <o:OLEObject Type="Embed" ProgID="Equation.DSMT4" ShapeID="_x0000_i1428" DrawAspect="Content" ObjectID="_1822317296" r:id="rId385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(2)</w:t>
      </w:r>
      <w:r>
        <w:rPr>
          <w:sz w:val="21"/>
        </w:rPr>
        <w:t>求平面</w:t>
      </w:r>
      <w:r>
        <w:object w:dxaOrig="475" w:dyaOrig="224">
          <v:shape id="_x0000_i1429" type="#_x0000_t75" alt="eqIdd3c4554df2d60bde7377c63aad1f0e7b" style="width:23.65pt;height:11.35pt" o:ole="">
            <v:imagedata r:id="rId384" o:title="eqIdd3c4554df2d60bde7377c63aad1f0e7b"/>
          </v:shape>
          <o:OLEObject Type="Embed" ProgID="Equation.DSMT4" ShapeID="_x0000_i1429" DrawAspect="Content" ObjectID="_1822317297" r:id="rId386"/>
        </w:object>
      </w:r>
      <w:r>
        <w:rPr>
          <w:sz w:val="21"/>
        </w:rPr>
        <w:t>与平面</w:t>
      </w:r>
      <w:r>
        <w:object w:dxaOrig="492" w:dyaOrig="252">
          <v:shape id="_x0000_i1430" type="#_x0000_t75" alt="eqId9ae1bd05b5d26f05e98ac4ec486ace2c" style="width:24.65pt;height:12.65pt" o:ole="">
            <v:imagedata r:id="rId387" o:title="eqId9ae1bd05b5d26f05e98ac4ec486ace2c"/>
          </v:shape>
          <o:OLEObject Type="Embed" ProgID="Equation.DSMT4" ShapeID="_x0000_i1430" DrawAspect="Content" ObjectID="_1822317298" r:id="rId388"/>
        </w:object>
      </w:r>
      <w:r>
        <w:rPr>
          <w:sz w:val="21"/>
        </w:rPr>
        <w:t>夹角的余弦值；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(3)</w:t>
      </w:r>
      <w:r>
        <w:rPr>
          <w:sz w:val="21"/>
        </w:rPr>
        <w:t>求三棱锥</w:t>
      </w:r>
      <w:r>
        <w:object w:dxaOrig="826" w:dyaOrig="223">
          <v:shape id="_x0000_i1431" type="#_x0000_t75" alt="eqId0cc3017960287ccdd1c6ae674be18b28" style="width:41.35pt;height:11pt" o:ole="">
            <v:imagedata r:id="rId389" o:title="eqId0cc3017960287ccdd1c6ae674be18b28"/>
          </v:shape>
          <o:OLEObject Type="Embed" ProgID="Equation.DSMT4" ShapeID="_x0000_i1431" DrawAspect="Content" ObjectID="_1822317299" r:id="rId390"/>
        </w:object>
      </w:r>
      <w:r>
        <w:rPr>
          <w:sz w:val="21"/>
        </w:rPr>
        <w:t>的体积．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71E6FDDE" wp14:editId="45A6193F">
            <wp:extent cx="1600200" cy="1552575"/>
            <wp:effectExtent l="0" t="0" r="0" b="9525"/>
            <wp:docPr id="100113" name="图片 100113" descr="@@@53551834-da35-4e82-bbf7-3cab4a074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53551834-da35-4e82-bbf7-3cab4a07472a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lastRenderedPageBreak/>
        <w:t>19</w:t>
      </w:r>
      <w:r w:rsidR="00D419FD">
        <w:rPr>
          <w:sz w:val="21"/>
        </w:rPr>
        <w:t>．（</w:t>
      </w:r>
      <w:r w:rsidR="00D419FD">
        <w:rPr>
          <w:sz w:val="21"/>
        </w:rPr>
        <w:t>2024·</w:t>
      </w:r>
      <w:r w:rsidR="00D419FD">
        <w:rPr>
          <w:sz w:val="21"/>
        </w:rPr>
        <w:t>全国甲卷</w:t>
      </w:r>
      <w:r w:rsidR="00D419FD">
        <w:rPr>
          <w:sz w:val="21"/>
        </w:rPr>
        <w:t>·</w:t>
      </w:r>
      <w:r w:rsidR="00D419FD">
        <w:rPr>
          <w:sz w:val="21"/>
        </w:rPr>
        <w:t>高考真题）如图，在以</w:t>
      </w:r>
      <w:r w:rsidR="00D419FD">
        <w:rPr>
          <w:rFonts w:eastAsia="Times New Roman" w:cs="Times New Roman"/>
          <w:i/>
          <w:sz w:val="21"/>
        </w:rPr>
        <w:t>A</w: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B</w: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C</w: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D</w: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E</w: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F</w:t>
      </w:r>
      <w:r w:rsidR="00D419FD">
        <w:rPr>
          <w:sz w:val="21"/>
        </w:rPr>
        <w:t>为顶点的五面体中，四边形</w:t>
      </w:r>
      <w:r w:rsidR="00D419FD">
        <w:rPr>
          <w:rFonts w:eastAsia="Times New Roman" w:cs="Times New Roman"/>
          <w:i/>
          <w:sz w:val="21"/>
        </w:rPr>
        <w:t>ABCD</w:t>
      </w:r>
      <w:r w:rsidR="00D419FD">
        <w:rPr>
          <w:sz w:val="21"/>
        </w:rPr>
        <w:t>与四边形</w:t>
      </w:r>
      <w:r w:rsidR="00D419FD">
        <w:rPr>
          <w:rFonts w:eastAsia="Times New Roman" w:cs="Times New Roman"/>
          <w:i/>
          <w:sz w:val="21"/>
        </w:rPr>
        <w:t>ADEF</w:t>
      </w:r>
      <w:r w:rsidR="00D419FD">
        <w:rPr>
          <w:sz w:val="21"/>
        </w:rPr>
        <w:t>均为等腰梯形，</w:t>
      </w:r>
      <w:r w:rsidR="00D419FD">
        <w:object w:dxaOrig="1759" w:dyaOrig="277">
          <v:shape id="_x0000_i1432" type="#_x0000_t75" alt="eqId9c7587fdb043dc96ed724386286c9941" style="width:88pt;height:14pt" o:ole="">
            <v:imagedata r:id="rId392" o:title="eqId9c7587fdb043dc96ed724386286c9941"/>
          </v:shape>
          <o:OLEObject Type="Embed" ProgID="Equation.DSMT4" ShapeID="_x0000_i1432" DrawAspect="Content" ObjectID="_1822317300" r:id="rId393"/>
        </w:object>
      </w:r>
      <w:r w:rsidR="00D419FD">
        <w:rPr>
          <w:sz w:val="21"/>
        </w:rPr>
        <w:t>，</w:t>
      </w:r>
      <w:r w:rsidR="00D419FD">
        <w:object w:dxaOrig="2358" w:dyaOrig="283">
          <v:shape id="_x0000_i1433" type="#_x0000_t75" alt="eqId2231488d2261886446f5764fa559ba9a" style="width:118pt;height:14pt" o:ole="">
            <v:imagedata r:id="rId394" o:title="eqId2231488d2261886446f5764fa559ba9a"/>
          </v:shape>
          <o:OLEObject Type="Embed" ProgID="Equation.DSMT4" ShapeID="_x0000_i1433" DrawAspect="Content" ObjectID="_1822317301" r:id="rId395"/>
        </w:object>
      </w:r>
      <w:r w:rsidR="00D419FD">
        <w:rPr>
          <w:sz w:val="21"/>
        </w:rPr>
        <w:t>，</w:t>
      </w:r>
      <w:r w:rsidR="00D419FD">
        <w:object w:dxaOrig="1830" w:dyaOrig="323">
          <v:shape id="_x0000_i1434" type="#_x0000_t75" alt="eqId1bc150deaf709d073034cd8d56817f46" style="width:91.65pt;height:16pt" o:ole="">
            <v:imagedata r:id="rId396" o:title="eqId1bc150deaf709d073034cd8d56817f46"/>
          </v:shape>
          <o:OLEObject Type="Embed" ProgID="Equation.DSMT4" ShapeID="_x0000_i1434" DrawAspect="Content" ObjectID="_1822317302" r:id="rId397"/>
        </w:object>
      </w:r>
      <w:r w:rsidR="00D419FD">
        <w:rPr>
          <w:sz w:val="21"/>
        </w:rPr>
        <w:t>，</w:t>
      </w:r>
      <w:r w:rsidR="00D419FD">
        <w:object w:dxaOrig="281" w:dyaOrig="228">
          <v:shape id="_x0000_i1435" type="#_x0000_t75" alt="eqIdac047e91852b91af639feec23a9598b2" style="width:14pt;height:11.35pt" o:ole="">
            <v:imagedata r:id="rId398" o:title="eqIdac047e91852b91af639feec23a9598b2"/>
          </v:shape>
          <o:OLEObject Type="Embed" ProgID="Equation.DSMT4" ShapeID="_x0000_i1435" DrawAspect="Content" ObjectID="_1822317303" r:id="rId399"/>
        </w:object>
      </w:r>
      <w:r w:rsidR="00D419FD">
        <w:rPr>
          <w:sz w:val="21"/>
        </w:rPr>
        <w:t>为</w:t>
      </w:r>
      <w:r w:rsidR="00D419FD">
        <w:object w:dxaOrig="369" w:dyaOrig="228">
          <v:shape id="_x0000_i1436" type="#_x0000_t75" alt="eqId03902478df1a55bc99703210bccab910" style="width:18.35pt;height:11.35pt" o:ole="">
            <v:imagedata r:id="rId400" o:title="eqId03902478df1a55bc99703210bccab910"/>
          </v:shape>
          <o:OLEObject Type="Embed" ProgID="Equation.DSMT4" ShapeID="_x0000_i1436" DrawAspect="Content" ObjectID="_1822317304" r:id="rId401"/>
        </w:object>
      </w:r>
      <w:r w:rsidR="00D419FD">
        <w:rPr>
          <w:sz w:val="21"/>
        </w:rPr>
        <w:t>的中点．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668" w:dyaOrig="262">
          <v:shape id="_x0000_i1437" type="#_x0000_t75" alt="eqId5f369bec2d5682bf6b8b317a08aff546" style="width:33.35pt;height:13pt" o:ole="">
            <v:imagedata r:id="rId402" o:title="eqId5f369bec2d5682bf6b8b317a08aff546"/>
          </v:shape>
          <o:OLEObject Type="Embed" ProgID="Equation.DSMT4" ShapeID="_x0000_i1437" DrawAspect="Content" ObjectID="_1822317305" r:id="rId403"/>
        </w:object>
      </w:r>
      <w:r>
        <w:rPr>
          <w:sz w:val="21"/>
        </w:rPr>
        <w:t>平面</w:t>
      </w:r>
      <w:r>
        <w:object w:dxaOrig="492" w:dyaOrig="245">
          <v:shape id="_x0000_i1438" type="#_x0000_t75" alt="eqId10fc7991ea17d54ff5f4445ac5699463" style="width:24.65pt;height:12.35pt" o:ole="">
            <v:imagedata r:id="rId404" o:title="eqId10fc7991ea17d54ff5f4445ac5699463"/>
          </v:shape>
          <o:OLEObject Type="Embed" ProgID="Equation.DSMT4" ShapeID="_x0000_i1438" DrawAspect="Content" ObjectID="_1822317306" r:id="rId405"/>
        </w:object>
      </w:r>
      <w:r>
        <w:rPr>
          <w:sz w:val="21"/>
        </w:rPr>
        <w:t>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求二面角</w:t>
      </w:r>
      <w:r>
        <w:object w:dxaOrig="1090" w:dyaOrig="228">
          <v:shape id="_x0000_i1439" type="#_x0000_t75" alt="eqIde736704191faaf440edf6e57c98fc56d" style="width:54.65pt;height:11.35pt" o:ole="">
            <v:imagedata r:id="rId406" o:title="eqIde736704191faaf440edf6e57c98fc56d"/>
          </v:shape>
          <o:OLEObject Type="Embed" ProgID="Equation.DSMT4" ShapeID="_x0000_i1439" DrawAspect="Content" ObjectID="_1822317307" r:id="rId407"/>
        </w:object>
      </w:r>
      <w:r>
        <w:rPr>
          <w:sz w:val="21"/>
        </w:rPr>
        <w:t>的正弦值．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38640758" wp14:editId="707A8BAA">
            <wp:extent cx="1533525" cy="1390650"/>
            <wp:effectExtent l="0" t="0" r="9525" b="0"/>
            <wp:docPr id="100117" name="图片 100117" descr="@@@551b9c18-e487-4939-b81d-96ff3c6bc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551b9c18-e487-4939-b81d-96ff3c6bc015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20</w:t>
      </w:r>
      <w:r w:rsidR="00D419FD">
        <w:rPr>
          <w:sz w:val="21"/>
        </w:rPr>
        <w:t>．（</w:t>
      </w:r>
      <w:r w:rsidR="00D419FD">
        <w:rPr>
          <w:sz w:val="21"/>
        </w:rPr>
        <w:t>2024·</w:t>
      </w:r>
      <w:r w:rsidR="00D419FD">
        <w:rPr>
          <w:sz w:val="21"/>
        </w:rPr>
        <w:t>北京</w:t>
      </w:r>
      <w:r w:rsidR="00D419FD">
        <w:rPr>
          <w:sz w:val="21"/>
        </w:rPr>
        <w:t>·</w:t>
      </w:r>
      <w:r w:rsidR="00D419FD">
        <w:rPr>
          <w:sz w:val="21"/>
        </w:rPr>
        <w:t>高考真题）如图，在四棱锥</w:t>
      </w:r>
      <w:r w:rsidR="00D419FD">
        <w:object w:dxaOrig="967" w:dyaOrig="239">
          <v:shape id="_x0000_i1440" type="#_x0000_t75" alt="eqId0585b6c0f156eecf9662b9846d4eb693" style="width:48.35pt;height:12pt" o:ole="">
            <v:imagedata r:id="rId163" o:title="eqId0585b6c0f156eecf9662b9846d4eb693"/>
          </v:shape>
          <o:OLEObject Type="Embed" ProgID="Equation.DSMT4" ShapeID="_x0000_i1440" DrawAspect="Content" ObjectID="_1822317308" r:id="rId409"/>
        </w:object>
      </w:r>
      <w:r w:rsidR="00D419FD">
        <w:rPr>
          <w:sz w:val="21"/>
        </w:rPr>
        <w:t>中，</w:t>
      </w:r>
      <w:r w:rsidR="00D419FD">
        <w:object w:dxaOrig="879" w:dyaOrig="249">
          <v:shape id="_x0000_i1441" type="#_x0000_t75" alt="eqIdae1e04eeb4de72e5750dae77bcb6f88a" style="width:44pt;height:12.35pt" o:ole="">
            <v:imagedata r:id="rId410" o:title="eqIdae1e04eeb4de72e5750dae77bcb6f88a"/>
          </v:shape>
          <o:OLEObject Type="Embed" ProgID="Equation.DSMT4" ShapeID="_x0000_i1441" DrawAspect="Content" ObjectID="_1822317309" r:id="rId411"/>
        </w:object>
      </w:r>
      <w:r w:rsidR="00D419FD">
        <w:rPr>
          <w:sz w:val="21"/>
        </w:rPr>
        <w:t>，</w:t>
      </w:r>
      <w:r w:rsidR="00D419FD">
        <w:object w:dxaOrig="1126" w:dyaOrig="248">
          <v:shape id="_x0000_i1442" type="#_x0000_t75" alt="eqId829018a6ca0aff95d89e3f7cd943274e" style="width:56.35pt;height:12.35pt" o:ole="">
            <v:imagedata r:id="rId412" o:title="eqId829018a6ca0aff95d89e3f7cd943274e"/>
          </v:shape>
          <o:OLEObject Type="Embed" ProgID="Equation.DSMT4" ShapeID="_x0000_i1442" DrawAspect="Content" ObjectID="_1822317310" r:id="rId413"/>
        </w:object>
      </w:r>
      <w:r w:rsidR="00D419FD">
        <w:rPr>
          <w:sz w:val="21"/>
        </w:rPr>
        <w:t>，</w:t>
      </w:r>
      <w:r w:rsidR="00D419FD">
        <w:object w:dxaOrig="668" w:dyaOrig="249">
          <v:shape id="_x0000_i1443" type="#_x0000_t75" alt="eqIdd0d5a2cd05e4476fc72271e8fdb59a9a" style="width:33.35pt;height:12.35pt" o:ole="">
            <v:imagedata r:id="rId414" o:title="eqIdd0d5a2cd05e4476fc72271e8fdb59a9a"/>
          </v:shape>
          <o:OLEObject Type="Embed" ProgID="Equation.DSMT4" ShapeID="_x0000_i1443" DrawAspect="Content" ObjectID="_1822317311" r:id="rId415"/>
        </w:object>
      </w:r>
      <w:r w:rsidR="00D419FD">
        <w:rPr>
          <w:sz w:val="21"/>
        </w:rPr>
        <w:t>,</w:t>
      </w:r>
      <w:r w:rsidR="00D419FD">
        <w:rPr>
          <w:sz w:val="21"/>
        </w:rPr>
        <w:t>点</w:t>
      </w:r>
      <w:r w:rsidR="00D419FD">
        <w:object w:dxaOrig="211" w:dyaOrig="228">
          <v:shape id="_x0000_i1444" type="#_x0000_t75" alt="eqId2a30f3a8b673cc28bd90c50cf1a35281" style="width:10.65pt;height:11.35pt" o:ole="">
            <v:imagedata r:id="rId210" o:title="eqId2a30f3a8b673cc28bd90c50cf1a35281"/>
          </v:shape>
          <o:OLEObject Type="Embed" ProgID="Equation.DSMT4" ShapeID="_x0000_i1444" DrawAspect="Content" ObjectID="_1822317312" r:id="rId416"/>
        </w:object>
      </w:r>
      <w:r w:rsidR="00D419FD">
        <w:rPr>
          <w:sz w:val="21"/>
        </w:rPr>
        <w:t>在</w:t>
      </w:r>
      <w:r w:rsidR="00D419FD">
        <w:object w:dxaOrig="369" w:dyaOrig="228">
          <v:shape id="_x0000_i1445" type="#_x0000_t75" alt="eqId03902478df1a55bc99703210bccab910" style="width:18.35pt;height:11.35pt" o:ole="">
            <v:imagedata r:id="rId400" o:title="eqId03902478df1a55bc99703210bccab910"/>
          </v:shape>
          <o:OLEObject Type="Embed" ProgID="Equation.DSMT4" ShapeID="_x0000_i1445" DrawAspect="Content" ObjectID="_1822317313" r:id="rId417"/>
        </w:object>
      </w:r>
      <w:r w:rsidR="00D419FD">
        <w:rPr>
          <w:sz w:val="21"/>
        </w:rPr>
        <w:t>上，且</w:t>
      </w:r>
      <w:r w:rsidR="00D419FD">
        <w:object w:dxaOrig="879" w:dyaOrig="223">
          <v:shape id="_x0000_i1446" type="#_x0000_t75" alt="eqId2d603566c74b1d5de510a2e8f7859010" style="width:44pt;height:11pt" o:ole="">
            <v:imagedata r:id="rId418" o:title="eqId2d603566c74b1d5de510a2e8f7859010"/>
          </v:shape>
          <o:OLEObject Type="Embed" ProgID="Equation.DSMT4" ShapeID="_x0000_i1446" DrawAspect="Content" ObjectID="_1822317314" r:id="rId419"/>
        </w:object>
      </w:r>
      <w:r w:rsidR="00D419FD">
        <w:rPr>
          <w:sz w:val="21"/>
        </w:rPr>
        <w:t>，</w:t>
      </w:r>
      <w:r w:rsidR="00D419FD">
        <w:object w:dxaOrig="1178" w:dyaOrig="233">
          <v:shape id="_x0000_i1447" type="#_x0000_t75" alt="eqId59c934aba224b6441a8e7c2ac4e84208" style="width:59pt;height:11.65pt" o:ole="">
            <v:imagedata r:id="rId420" o:title="eqId59c934aba224b6441a8e7c2ac4e84208"/>
          </v:shape>
          <o:OLEObject Type="Embed" ProgID="Equation.DSMT4" ShapeID="_x0000_i1447" DrawAspect="Content" ObjectID="_1822317315" r:id="rId421"/>
        </w:object>
      </w:r>
      <w:r w:rsidR="00D419FD"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若</w:t>
      </w:r>
      <w:r>
        <w:object w:dxaOrig="228" w:dyaOrig="228">
          <v:shape id="_x0000_i1448" type="#_x0000_t75" alt="eqIda0ed1ec316bc54c37c4286c208f55667" style="width:11.35pt;height:11.35pt" o:ole="">
            <v:imagedata r:id="rId94" o:title="eqIda0ed1ec316bc54c37c4286c208f55667"/>
          </v:shape>
          <o:OLEObject Type="Embed" ProgID="Equation.DSMT4" ShapeID="_x0000_i1448" DrawAspect="Content" ObjectID="_1822317316" r:id="rId422"/>
        </w:object>
      </w:r>
      <w:r>
        <w:rPr>
          <w:sz w:val="21"/>
        </w:rPr>
        <w:t>为线段</w:t>
      </w:r>
      <w:r>
        <w:object w:dxaOrig="334" w:dyaOrig="228">
          <v:shape id="_x0000_i1449" type="#_x0000_t75" alt="eqIdfc5adb5eb60ae4435a12d93854066298" style="width:16.65pt;height:11.35pt" o:ole="">
            <v:imagedata r:id="rId423" o:title="eqIdfc5adb5eb60ae4435a12d93854066298"/>
          </v:shape>
          <o:OLEObject Type="Embed" ProgID="Equation.DSMT4" ShapeID="_x0000_i1449" DrawAspect="Content" ObjectID="_1822317317" r:id="rId424"/>
        </w:object>
      </w:r>
      <w:r>
        <w:rPr>
          <w:sz w:val="21"/>
        </w:rPr>
        <w:t>中点，求证：</w:t>
      </w:r>
      <w:r>
        <w:object w:dxaOrig="492" w:dyaOrig="252">
          <v:shape id="_x0000_i1450" type="#_x0000_t75" alt="eqId1c8ccd4181f956f6e0140bf0ab8f0716" style="width:24.65pt;height:12.65pt" o:ole="">
            <v:imagedata r:id="rId425" o:title="eqId1c8ccd4181f956f6e0140bf0ab8f0716"/>
          </v:shape>
          <o:OLEObject Type="Embed" ProgID="Equation.DSMT4" ShapeID="_x0000_i1450" DrawAspect="Content" ObjectID="_1822317318" r:id="rId426"/>
        </w:object>
      </w:r>
      <w:r>
        <w:rPr>
          <w:sz w:val="21"/>
        </w:rPr>
        <w:t>平面</w:t>
      </w:r>
      <w:r>
        <w:object w:dxaOrig="439" w:dyaOrig="235">
          <v:shape id="_x0000_i1451" type="#_x0000_t75" alt="eqId80f747eb5b2d21c9de962cbfd4ec4bb7" style="width:22pt;height:11.65pt" o:ole="">
            <v:imagedata r:id="rId427" o:title="eqId80f747eb5b2d21c9de962cbfd4ec4bb7"/>
          </v:shape>
          <o:OLEObject Type="Embed" ProgID="Equation.DSMT4" ShapeID="_x0000_i1451" DrawAspect="Content" ObjectID="_1822317319" r:id="rId428"/>
        </w:object>
      </w:r>
      <w:r>
        <w:rPr>
          <w:sz w:val="21"/>
        </w:rPr>
        <w:t>．</w:t>
      </w:r>
    </w:p>
    <w:p w:rsidR="00122F4B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若</w:t>
      </w:r>
      <w:r>
        <w:object w:dxaOrig="527" w:dyaOrig="226">
          <v:shape id="_x0000_i1452" type="#_x0000_t75" alt="eqId21f9157fce2a8339d281178c7c0bccbe" style="width:26.35pt;height:11.35pt" o:ole="">
            <v:imagedata r:id="rId429" o:title="eqId21f9157fce2a8339d281178c7c0bccbe"/>
          </v:shape>
          <o:OLEObject Type="Embed" ProgID="Equation.DSMT4" ShapeID="_x0000_i1452" DrawAspect="Content" ObjectID="_1822317320" r:id="rId430"/>
        </w:object>
      </w:r>
      <w:r>
        <w:rPr>
          <w:sz w:val="21"/>
        </w:rPr>
        <w:t>平面</w:t>
      </w:r>
      <w:r>
        <w:object w:dxaOrig="492" w:dyaOrig="228">
          <v:shape id="_x0000_i1453" type="#_x0000_t75" alt="eqId852aabd89edffc1b94344ff3f1f31ccd" style="width:24.65pt;height:11.35pt" o:ole="">
            <v:imagedata r:id="rId188" o:title="eqId852aabd89edffc1b94344ff3f1f31ccd"/>
          </v:shape>
          <o:OLEObject Type="Embed" ProgID="Equation.DSMT4" ShapeID="_x0000_i1453" DrawAspect="Content" ObjectID="_1822317321" r:id="rId431"/>
        </w:object>
      </w:r>
      <w:r>
        <w:rPr>
          <w:sz w:val="21"/>
        </w:rPr>
        <w:t>，求平面</w:t>
      </w:r>
      <w:r>
        <w:object w:dxaOrig="457" w:dyaOrig="222">
          <v:shape id="_x0000_i1454" type="#_x0000_t75" alt="eqId1e582d73b96ba649378379c3074d506d" style="width:23pt;height:11pt" o:ole="">
            <v:imagedata r:id="rId217" o:title="eqId1e582d73b96ba649378379c3074d506d"/>
          </v:shape>
          <o:OLEObject Type="Embed" ProgID="Equation.DSMT4" ShapeID="_x0000_i1454" DrawAspect="Content" ObjectID="_1822317322" r:id="rId432"/>
        </w:object>
      </w:r>
      <w:r>
        <w:rPr>
          <w:sz w:val="21"/>
        </w:rPr>
        <w:t>与平面</w:t>
      </w:r>
      <w:r>
        <w:object w:dxaOrig="439" w:dyaOrig="235">
          <v:shape id="_x0000_i1455" type="#_x0000_t75" alt="eqId80f747eb5b2d21c9de962cbfd4ec4bb7" style="width:22pt;height:11.65pt" o:ole="">
            <v:imagedata r:id="rId427" o:title="eqId80f747eb5b2d21c9de962cbfd4ec4bb7"/>
          </v:shape>
          <o:OLEObject Type="Embed" ProgID="Equation.DSMT4" ShapeID="_x0000_i1455" DrawAspect="Content" ObjectID="_1822317323" r:id="rId433"/>
        </w:object>
      </w:r>
      <w:r>
        <w:rPr>
          <w:sz w:val="21"/>
        </w:rPr>
        <w:t>夹角的余弦值．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37AC5C07" wp14:editId="6A534A5D">
            <wp:extent cx="2133600" cy="1619250"/>
            <wp:effectExtent l="0" t="0" r="0" b="0"/>
            <wp:docPr id="100121" name="图片 100121" descr="@@@d2dd7395-e74a-4caa-ba2e-f71528946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d2dd7395-e74a-4caa-ba2e-f71528946647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2</w:t>
      </w:r>
      <w:r w:rsidR="00122F4B">
        <w:rPr>
          <w:rFonts w:hint="eastAsia"/>
          <w:sz w:val="21"/>
        </w:rPr>
        <w:t>1</w:t>
      </w:r>
      <w:r>
        <w:rPr>
          <w:sz w:val="21"/>
        </w:rPr>
        <w:t>．（</w:t>
      </w:r>
      <w:r>
        <w:rPr>
          <w:sz w:val="21"/>
        </w:rPr>
        <w:t>2024·</w:t>
      </w:r>
      <w:r>
        <w:rPr>
          <w:sz w:val="21"/>
        </w:rPr>
        <w:t>新课标</w:t>
      </w:r>
      <w:r>
        <w:rPr>
          <w:sz w:val="21"/>
        </w:rPr>
        <w:t>Ⅱ</w:t>
      </w:r>
      <w:r>
        <w:rPr>
          <w:sz w:val="21"/>
        </w:rPr>
        <w:t>卷</w:t>
      </w:r>
      <w:r>
        <w:rPr>
          <w:sz w:val="21"/>
        </w:rPr>
        <w:t>·</w:t>
      </w:r>
      <w:r>
        <w:rPr>
          <w:sz w:val="21"/>
        </w:rPr>
        <w:t>高考真题）如图，平面四边形</w:t>
      </w:r>
      <w:r>
        <w:rPr>
          <w:rFonts w:eastAsia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object w:dxaOrig="651" w:dyaOrig="252">
          <v:shape id="_x0000_i1456" type="#_x0000_t75" alt="eqId54275b7e571660d0a9e0370fbfe5050b" style="width:32.65pt;height:12.65pt" o:ole="">
            <v:imagedata r:id="rId435" o:title="eqId54275b7e571660d0a9e0370fbfe5050b"/>
          </v:shape>
          <o:OLEObject Type="Embed" ProgID="Equation.DSMT4" ShapeID="_x0000_i1456" DrawAspect="Content" ObjectID="_1822317324" r:id="rId436"/>
        </w:object>
      </w:r>
      <w:r>
        <w:rPr>
          <w:sz w:val="21"/>
        </w:rPr>
        <w:t>，</w:t>
      </w:r>
      <w:r>
        <w:object w:dxaOrig="668" w:dyaOrig="249">
          <v:shape id="_x0000_i1457" type="#_x0000_t75" alt="eqId55c24a968c73e960698a572ab01e3698" style="width:33.35pt;height:12.35pt" o:ole="">
            <v:imagedata r:id="rId437" o:title="eqId55c24a968c73e960698a572ab01e3698"/>
          </v:shape>
          <o:OLEObject Type="Embed" ProgID="Equation.DSMT4" ShapeID="_x0000_i1457" DrawAspect="Content" ObjectID="_1822317325" r:id="rId438"/>
        </w:object>
      </w:r>
      <w:r>
        <w:rPr>
          <w:sz w:val="21"/>
        </w:rPr>
        <w:t>，</w:t>
      </w:r>
      <w:r>
        <w:object w:dxaOrig="932" w:dyaOrig="315">
          <v:shape id="_x0000_i1458" type="#_x0000_t75" alt="eqIdbb9335f4d4bb04e45cd7bc8da52f694f" style="width:46.65pt;height:15.65pt" o:ole="">
            <v:imagedata r:id="rId439" o:title="eqIdbb9335f4d4bb04e45cd7bc8da52f694f"/>
          </v:shape>
          <o:OLEObject Type="Embed" ProgID="Equation.DSMT4" ShapeID="_x0000_i1458" DrawAspect="Content" ObjectID="_1822317326" r:id="rId440"/>
        </w:object>
      </w:r>
      <w:r>
        <w:rPr>
          <w:sz w:val="21"/>
        </w:rPr>
        <w:t>，</w:t>
      </w:r>
      <w:r>
        <w:object w:dxaOrig="1126" w:dyaOrig="278">
          <v:shape id="_x0000_i1459" type="#_x0000_t75" alt="eqId24eac9b73cc6c95e0aa7dcf354bb3c54" style="width:56.35pt;height:14pt" o:ole="">
            <v:imagedata r:id="rId441" o:title="eqId24eac9b73cc6c95e0aa7dcf354bb3c54"/>
          </v:shape>
          <o:OLEObject Type="Embed" ProgID="Equation.DSMT4" ShapeID="_x0000_i1459" DrawAspect="Content" ObjectID="_1822317327" r:id="rId442"/>
        </w:object>
      </w:r>
      <w:r>
        <w:rPr>
          <w:sz w:val="21"/>
        </w:rPr>
        <w:t>，</w:t>
      </w:r>
      <w:r>
        <w:object w:dxaOrig="1108" w:dyaOrig="277">
          <v:shape id="_x0000_i1460" type="#_x0000_t75" alt="eqIded47dc5be420ecae1e068cd889b38256" style="width:55.35pt;height:14pt" o:ole="">
            <v:imagedata r:id="rId443" o:title="eqIded47dc5be420ecae1e068cd889b38256"/>
          </v:shape>
          <o:OLEObject Type="Embed" ProgID="Equation.DSMT4" ShapeID="_x0000_i1460" DrawAspect="Content" ObjectID="_1822317328" r:id="rId444"/>
        </w:object>
      </w:r>
      <w:r>
        <w:rPr>
          <w:sz w:val="21"/>
        </w:rPr>
        <w:t>，点</w:t>
      </w:r>
      <w:r>
        <w:rPr>
          <w:rFonts w:eastAsia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F</w:t>
      </w:r>
      <w:r>
        <w:rPr>
          <w:sz w:val="21"/>
        </w:rPr>
        <w:t>满足</w:t>
      </w:r>
      <w:r>
        <w:object w:dxaOrig="1038" w:dyaOrig="539">
          <v:shape id="_x0000_i1461" type="#_x0000_t75" alt="eqIdb198dacba184a1b6adf6f0cf2b3d76fb" style="width:52pt;height:27pt" o:ole="">
            <v:imagedata r:id="rId445" o:title="eqIdb198dacba184a1b6adf6f0cf2b3d76fb"/>
          </v:shape>
          <o:OLEObject Type="Embed" ProgID="Equation.DSMT4" ShapeID="_x0000_i1461" DrawAspect="Content" ObjectID="_1822317329" r:id="rId446"/>
        </w:object>
      </w:r>
      <w:r>
        <w:rPr>
          <w:sz w:val="21"/>
        </w:rPr>
        <w:t>，</w:t>
      </w:r>
      <w:r>
        <w:object w:dxaOrig="1020" w:dyaOrig="543">
          <v:shape id="_x0000_i1462" type="#_x0000_t75" alt="eqId11917085059a83ae9771e6712a2a1cc2" style="width:51pt;height:27pt" o:ole="">
            <v:imagedata r:id="rId447" o:title="eqId11917085059a83ae9771e6712a2a1cc2"/>
          </v:shape>
          <o:OLEObject Type="Embed" ProgID="Equation.DSMT4" ShapeID="_x0000_i1462" DrawAspect="Content" ObjectID="_1822317330" r:id="rId448"/>
        </w:object>
      </w:r>
      <w:r>
        <w:rPr>
          <w:sz w:val="21"/>
        </w:rPr>
        <w:t>，将</w:t>
      </w:r>
      <w:r>
        <w:object w:dxaOrig="685" w:dyaOrig="242">
          <v:shape id="_x0000_i1463" type="#_x0000_t75" alt="eqId4c105d6ba18fbb0581fb982175e2eac9" style="width:34.35pt;height:12pt" o:ole="">
            <v:imagedata r:id="rId449" o:title="eqId4c105d6ba18fbb0581fb982175e2eac9"/>
          </v:shape>
          <o:OLEObject Type="Embed" ProgID="Equation.DSMT4" ShapeID="_x0000_i1463" DrawAspect="Content" ObjectID="_1822317331" r:id="rId450"/>
        </w:object>
      </w:r>
      <w:r>
        <w:rPr>
          <w:sz w:val="21"/>
        </w:rPr>
        <w:t>沿</w:t>
      </w:r>
      <w:r>
        <w:rPr>
          <w:rFonts w:eastAsia="Times New Roman" w:cs="Times New Roman"/>
          <w:i/>
          <w:sz w:val="21"/>
        </w:rPr>
        <w:t>EF</w:t>
      </w:r>
      <w:r>
        <w:rPr>
          <w:sz w:val="21"/>
        </w:rPr>
        <w:t>翻折至</w:t>
      </w:r>
      <w:r>
        <w:object w:dxaOrig="615" w:dyaOrig="228">
          <v:shape id="_x0000_i1464" type="#_x0000_t75" alt="eqId91b51d3992644d37dc71c9b5a97d515c" style="width:30.65pt;height:11.35pt" o:ole="">
            <v:imagedata r:id="rId451" o:title="eqId91b51d3992644d37dc71c9b5a97d515c"/>
          </v:shape>
          <o:OLEObject Type="Embed" ProgID="Equation.DSMT4" ShapeID="_x0000_i1464" DrawAspect="Content" ObjectID="_1822317332" r:id="rId452"/>
        </w:object>
      </w:r>
      <w:r>
        <w:rPr>
          <w:sz w:val="21"/>
        </w:rPr>
        <w:t>，使得</w:t>
      </w:r>
      <w:r>
        <w:object w:dxaOrig="932" w:dyaOrig="315">
          <v:shape id="_x0000_i1465" type="#_x0000_t75" alt="eqId218870b4b09ddcb96183d6f9c672fb70" style="width:46.65pt;height:15.65pt" o:ole="">
            <v:imagedata r:id="rId453" o:title="eqId218870b4b09ddcb96183d6f9c672fb70"/>
          </v:shape>
          <o:OLEObject Type="Embed" ProgID="Equation.DSMT4" ShapeID="_x0000_i1465" DrawAspect="Content" ObjectID="_1822317333" r:id="rId454"/>
        </w:object>
      </w:r>
      <w:r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879" w:dyaOrig="228">
          <v:shape id="_x0000_i1466" type="#_x0000_t75" alt="eqId7459863f058993e17b7dcf902053eccd" style="width:44pt;height:11.35pt" o:ole="">
            <v:imagedata r:id="rId455" o:title="eqId7459863f058993e17b7dcf902053eccd"/>
          </v:shape>
          <o:OLEObject Type="Embed" ProgID="Equation.DSMT4" ShapeID="_x0000_i1466" DrawAspect="Content" ObjectID="_1822317334" r:id="rId456"/>
        </w:object>
      </w:r>
      <w:r>
        <w:rPr>
          <w:sz w:val="21"/>
        </w:rPr>
        <w:t>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求平面</w:t>
      </w:r>
      <w:r>
        <w:rPr>
          <w:rFonts w:eastAsia="Times New Roman" w:cs="Times New Roman"/>
          <w:i/>
          <w:sz w:val="21"/>
        </w:rPr>
        <w:t>PCD</w:t>
      </w:r>
      <w:r>
        <w:rPr>
          <w:sz w:val="21"/>
        </w:rPr>
        <w:t>与平面</w:t>
      </w:r>
      <w:r>
        <w:rPr>
          <w:rFonts w:eastAsia="Times New Roman" w:cs="Times New Roman"/>
          <w:i/>
          <w:sz w:val="21"/>
        </w:rPr>
        <w:t>PBF</w:t>
      </w:r>
      <w:r>
        <w:rPr>
          <w:sz w:val="21"/>
        </w:rPr>
        <w:t>所成的二面角的正弦值．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2EE74983" wp14:editId="79FBE3A7">
            <wp:extent cx="1695450" cy="1209675"/>
            <wp:effectExtent l="0" t="0" r="0" b="9525"/>
            <wp:docPr id="100125" name="图片 100125" descr="@@@2982886c-f708-4de4-8010-c85dc1aba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2982886c-f708-4de4-8010-c85dc1aba601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lastRenderedPageBreak/>
        <w:t>2</w:t>
      </w:r>
      <w:r w:rsidR="00122F4B">
        <w:rPr>
          <w:rFonts w:hint="eastAsia"/>
          <w:sz w:val="21"/>
        </w:rPr>
        <w:t>2</w:t>
      </w:r>
      <w:r>
        <w:rPr>
          <w:sz w:val="21"/>
        </w:rPr>
        <w:t>．（</w:t>
      </w:r>
      <w:r>
        <w:rPr>
          <w:sz w:val="21"/>
        </w:rPr>
        <w:t>2023·</w:t>
      </w:r>
      <w:r>
        <w:rPr>
          <w:sz w:val="21"/>
        </w:rPr>
        <w:t>全国乙卷</w:t>
      </w:r>
      <w:r>
        <w:rPr>
          <w:sz w:val="21"/>
        </w:rPr>
        <w:t>·</w:t>
      </w:r>
      <w:r>
        <w:rPr>
          <w:sz w:val="21"/>
        </w:rPr>
        <w:t>高考真题）如图，在三棱锥</w:t>
      </w:r>
      <w:r>
        <w:object w:dxaOrig="826" w:dyaOrig="246">
          <v:shape id="_x0000_i1477" type="#_x0000_t75" alt="eqId63397cda22cb1fad59cf966dfb588643" style="width:41.35pt;height:12.35pt" o:ole="">
            <v:imagedata r:id="rId14" o:title="eqId63397cda22cb1fad59cf966dfb588643"/>
          </v:shape>
          <o:OLEObject Type="Embed" ProgID="Equation.DSMT4" ShapeID="_x0000_i1477" DrawAspect="Content" ObjectID="_1822317335" r:id="rId458"/>
        </w:object>
      </w:r>
      <w:r>
        <w:rPr>
          <w:sz w:val="21"/>
        </w:rPr>
        <w:t>中，</w:t>
      </w:r>
      <w:r>
        <w:object w:dxaOrig="861" w:dyaOrig="241">
          <v:shape id="_x0000_i1478" type="#_x0000_t75" alt="eqId080db3af81b29ed10144a1c2e2a4fb8a" style="width:43pt;height:12pt" o:ole="">
            <v:imagedata r:id="rId82" o:title="eqId080db3af81b29ed10144a1c2e2a4fb8a"/>
          </v:shape>
          <o:OLEObject Type="Embed" ProgID="Equation.DSMT4" ShapeID="_x0000_i1478" DrawAspect="Content" ObjectID="_1822317336" r:id="rId459"/>
        </w:object>
      </w:r>
      <w:r>
        <w:rPr>
          <w:sz w:val="21"/>
        </w:rPr>
        <w:t>，</w:t>
      </w:r>
      <w:r>
        <w:object w:dxaOrig="598" w:dyaOrig="215">
          <v:shape id="_x0000_i1479" type="#_x0000_t75" alt="eqIdfcd0ced286a0fbc7e4862f8147264277" style="width:30pt;height:10.65pt" o:ole="">
            <v:imagedata r:id="rId84" o:title="eqIdfcd0ced286a0fbc7e4862f8147264277"/>
          </v:shape>
          <o:OLEObject Type="Embed" ProgID="Equation.DSMT4" ShapeID="_x0000_i1479" DrawAspect="Content" ObjectID="_1822317337" r:id="rId460"/>
        </w:object>
      </w:r>
      <w:r>
        <w:rPr>
          <w:sz w:val="21"/>
        </w:rPr>
        <w:t>，</w:t>
      </w:r>
      <w:r>
        <w:object w:dxaOrig="932" w:dyaOrig="299">
          <v:shape id="_x0000_i1480" type="#_x0000_t75" alt="eqId0c1ac2e11788860424508ea9e80cf89d" style="width:46.65pt;height:15pt" o:ole="">
            <v:imagedata r:id="rId86" o:title="eqId0c1ac2e11788860424508ea9e80cf89d"/>
          </v:shape>
          <o:OLEObject Type="Embed" ProgID="Equation.DSMT4" ShapeID="_x0000_i1480" DrawAspect="Content" ObjectID="_1822317338" r:id="rId461"/>
        </w:object>
      </w:r>
      <w:r>
        <w:rPr>
          <w:sz w:val="21"/>
        </w:rPr>
        <w:t>，</w:t>
      </w:r>
      <w:r>
        <w:object w:dxaOrig="1302" w:dyaOrig="319">
          <v:shape id="_x0000_i1481" type="#_x0000_t75" alt="eqIdf36bd3b2701a86536663fbe6b65a7c61" style="width:65pt;height:16pt" o:ole="">
            <v:imagedata r:id="rId88" o:title="eqIdf36bd3b2701a86536663fbe6b65a7c61"/>
          </v:shape>
          <o:OLEObject Type="Embed" ProgID="Equation.DSMT4" ShapeID="_x0000_i1481" DrawAspect="Content" ObjectID="_1822317339" r:id="rId462"/>
        </w:objec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BP</w: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AP</w: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BC</w:t>
      </w:r>
      <w:r>
        <w:rPr>
          <w:sz w:val="21"/>
        </w:rPr>
        <w:t>的中点分别为</w:t>
      </w:r>
      <w:r>
        <w:rPr>
          <w:rFonts w:eastAsia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O</w:t>
      </w:r>
      <w:r>
        <w:rPr>
          <w:sz w:val="21"/>
        </w:rPr>
        <w:t>，</w:t>
      </w:r>
      <w:r>
        <w:object w:dxaOrig="1144" w:dyaOrig="315">
          <v:shape id="_x0000_i1482" type="#_x0000_t75" alt="eqId90028951bfa89aed3cf51a5790da4892" style="width:57.35pt;height:15.65pt" o:ole="">
            <v:imagedata r:id="rId463" o:title="eqId90028951bfa89aed3cf51a5790da4892"/>
          </v:shape>
          <o:OLEObject Type="Embed" ProgID="Equation.DSMT4" ShapeID="_x0000_i1482" DrawAspect="Content" ObjectID="_1822317340" r:id="rId464"/>
        </w:object>
      </w:r>
      <w:r>
        <w:rPr>
          <w:sz w:val="21"/>
        </w:rPr>
        <w:t>，点</w:t>
      </w:r>
      <w:r>
        <w:rPr>
          <w:rFonts w:eastAsia="Times New Roman" w:cs="Times New Roman"/>
          <w:i/>
          <w:sz w:val="21"/>
        </w:rPr>
        <w:t>F</w:t>
      </w:r>
      <w:r>
        <w:rPr>
          <w:sz w:val="21"/>
        </w:rPr>
        <w:t>在</w:t>
      </w:r>
      <w:r>
        <w:rPr>
          <w:rFonts w:eastAsia="Times New Roman" w:cs="Times New Roman"/>
          <w:i/>
          <w:sz w:val="21"/>
        </w:rPr>
        <w:t>AC</w:t>
      </w:r>
      <w:r>
        <w:rPr>
          <w:sz w:val="21"/>
        </w:rPr>
        <w:t>上，</w:t>
      </w:r>
      <w:r>
        <w:object w:dxaOrig="897" w:dyaOrig="253">
          <v:shape id="_x0000_i1483" type="#_x0000_t75" alt="eqId80b7e1ae8dd5ecd48253a797472fd67e" style="width:45pt;height:12.65pt" o:ole="">
            <v:imagedata r:id="rId98" o:title="eqId80b7e1ae8dd5ecd48253a797472fd67e"/>
          </v:shape>
          <o:OLEObject Type="Embed" ProgID="Equation.DSMT4" ShapeID="_x0000_i1483" DrawAspect="Content" ObjectID="_1822317341" r:id="rId465"/>
        </w:object>
      </w:r>
      <w:r>
        <w:rPr>
          <w:sz w:val="21"/>
        </w:rPr>
        <w:t>.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562" w:dyaOrig="244">
          <v:shape id="_x0000_i1484" type="#_x0000_t75" alt="eqId06222ee533c2484ab25321a6abbf98cb" style="width:28pt;height:12.35pt" o:ole="">
            <v:imagedata r:id="rId115" o:title="eqId06222ee533c2484ab25321a6abbf98cb"/>
          </v:shape>
          <o:OLEObject Type="Embed" ProgID="Equation.DSMT4" ShapeID="_x0000_i1484" DrawAspect="Content" ObjectID="_1822317342" r:id="rId466"/>
        </w:object>
      </w:r>
      <w:r>
        <w:rPr>
          <w:sz w:val="21"/>
        </w:rPr>
        <w:t>平面</w:t>
      </w:r>
      <w:r>
        <w:object w:dxaOrig="527" w:dyaOrig="250">
          <v:shape id="_x0000_i1485" type="#_x0000_t75" alt="eqIdd7fe26dd3471224e87042fc3234e1ce5" style="width:26.35pt;height:12.65pt" o:ole="">
            <v:imagedata r:id="rId102" o:title="eqIdd7fe26dd3471224e87042fc3234e1ce5"/>
          </v:shape>
          <o:OLEObject Type="Embed" ProgID="Equation.DSMT4" ShapeID="_x0000_i1485" DrawAspect="Content" ObjectID="_1822317343" r:id="rId467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(2)</w:t>
      </w:r>
      <w:r>
        <w:rPr>
          <w:sz w:val="21"/>
        </w:rPr>
        <w:t>证明：平面</w:t>
      </w:r>
      <w:r>
        <w:object w:dxaOrig="704" w:dyaOrig="251">
          <v:shape id="_x0000_i1486" type="#_x0000_t75" alt="eqIded292a4d27aa252b1259f45f86898e3e" style="width:35.35pt;height:12.65pt" o:ole="">
            <v:imagedata r:id="rId468" o:title="eqIded292a4d27aa252b1259f45f86898e3e"/>
          </v:shape>
          <o:OLEObject Type="Embed" ProgID="Equation.DSMT4" ShapeID="_x0000_i1486" DrawAspect="Content" ObjectID="_1822317344" r:id="rId469"/>
        </w:object>
      </w:r>
      <w:r>
        <w:rPr>
          <w:sz w:val="21"/>
        </w:rPr>
        <w:t>平面</w:t>
      </w:r>
      <w:r>
        <w:rPr>
          <w:rFonts w:eastAsia="Times New Roman" w:cs="Times New Roman"/>
          <w:i/>
          <w:sz w:val="21"/>
        </w:rPr>
        <w:t>BEF</w:t>
      </w:r>
      <w:r>
        <w:rPr>
          <w:sz w:val="21"/>
        </w:rPr>
        <w:t>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rFonts w:eastAsiaTheme="minorEastAsia" w:cs="Times New Roman"/>
          <w:noProof/>
          <w:kern w:val="0"/>
          <w:sz w:val="24"/>
        </w:rPr>
      </w:pPr>
      <w:r>
        <w:rPr>
          <w:sz w:val="21"/>
        </w:rPr>
        <w:t>(3)</w:t>
      </w:r>
      <w:r>
        <w:rPr>
          <w:sz w:val="21"/>
        </w:rPr>
        <w:t>求二面角</w:t>
      </w:r>
      <w:r>
        <w:object w:dxaOrig="1055" w:dyaOrig="250">
          <v:shape id="_x0000_i1487" type="#_x0000_t75" alt="eqIdb6d9f8412c310077126fe76439166c40" style="width:52.65pt;height:12.65pt" o:ole="">
            <v:imagedata r:id="rId470" o:title="eqIdb6d9f8412c310077126fe76439166c40"/>
          </v:shape>
          <o:OLEObject Type="Embed" ProgID="Equation.DSMT4" ShapeID="_x0000_i1487" DrawAspect="Content" ObjectID="_1822317345" r:id="rId471"/>
        </w:object>
      </w:r>
      <w:r>
        <w:rPr>
          <w:sz w:val="21"/>
        </w:rPr>
        <w:t>的正弦值</w:t>
      </w:r>
      <w:r>
        <w:rPr>
          <w:sz w:val="21"/>
        </w:rPr>
        <w:t>.</w:t>
      </w:r>
      <w:r w:rsidR="00122F4B" w:rsidRPr="00122F4B">
        <w:rPr>
          <w:rFonts w:eastAsia="Times New Roman" w:cs="Times New Roman"/>
          <w:noProof/>
          <w:kern w:val="0"/>
          <w:sz w:val="24"/>
        </w:rPr>
        <w:t xml:space="preserve"> 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06759A28" wp14:editId="68A7B503">
            <wp:extent cx="1733550" cy="1543050"/>
            <wp:effectExtent l="0" t="0" r="0" b="0"/>
            <wp:docPr id="100133" name="图片 100133" descr="@@@0f95ba30-be24-49f3-8b9d-e0bbe830a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0f95ba30-be24-49f3-8b9d-e0bbe830ac1c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2</w:t>
      </w:r>
      <w:r w:rsidR="00122F4B">
        <w:rPr>
          <w:rFonts w:hint="eastAsia"/>
          <w:sz w:val="21"/>
        </w:rPr>
        <w:t>3</w:t>
      </w:r>
      <w:r>
        <w:rPr>
          <w:sz w:val="21"/>
        </w:rPr>
        <w:t>．（</w:t>
      </w:r>
      <w:r>
        <w:rPr>
          <w:sz w:val="21"/>
        </w:rPr>
        <w:t>2023·</w:t>
      </w:r>
      <w:r>
        <w:rPr>
          <w:sz w:val="21"/>
        </w:rPr>
        <w:t>新课标</w:t>
      </w:r>
      <w:r>
        <w:rPr>
          <w:sz w:val="21"/>
        </w:rPr>
        <w:t>Ⅱ</w:t>
      </w:r>
      <w:r>
        <w:rPr>
          <w:sz w:val="21"/>
        </w:rPr>
        <w:t>卷</w:t>
      </w:r>
      <w:r>
        <w:rPr>
          <w:sz w:val="21"/>
        </w:rPr>
        <w:t>·</w:t>
      </w:r>
      <w:r>
        <w:rPr>
          <w:sz w:val="21"/>
        </w:rPr>
        <w:t>高考真题）如图，三棱锥</w:t>
      </w:r>
      <w:r>
        <w:object w:dxaOrig="826" w:dyaOrig="249">
          <v:shape id="_x0000_i1488" type="#_x0000_t75" alt="eqId891579e7c231584a8e16b8eeff79888e" style="width:41.35pt;height:12.35pt" o:ole="">
            <v:imagedata r:id="rId473" o:title="eqId891579e7c231584a8e16b8eeff79888e"/>
          </v:shape>
          <o:OLEObject Type="Embed" ProgID="Equation.DSMT4" ShapeID="_x0000_i1488" DrawAspect="Content" ObjectID="_1822317346" r:id="rId474"/>
        </w:object>
      </w:r>
      <w:r>
        <w:rPr>
          <w:sz w:val="21"/>
        </w:rPr>
        <w:t>中，</w:t>
      </w:r>
      <w:r>
        <w:object w:dxaOrig="1372" w:dyaOrig="250">
          <v:shape id="_x0000_i1489" type="#_x0000_t75" alt="eqIdee0f630195bcf6c3ca8f4fdeff43b082" style="width:68.65pt;height:12.65pt" o:ole="">
            <v:imagedata r:id="rId475" o:title="eqIdee0f630195bcf6c3ca8f4fdeff43b082"/>
          </v:shape>
          <o:OLEObject Type="Embed" ProgID="Equation.DSMT4" ShapeID="_x0000_i1489" DrawAspect="Content" ObjectID="_1822317347" r:id="rId476"/>
        </w:object>
      </w:r>
      <w:r>
        <w:rPr>
          <w:sz w:val="21"/>
        </w:rPr>
        <w:t>，</w:t>
      </w:r>
      <w:r>
        <w:object w:dxaOrig="879" w:dyaOrig="245">
          <v:shape id="_x0000_i1490" type="#_x0000_t75" alt="eqIdff9c7cbcc38b28d45c8539710e5b260a" style="width:44pt;height:12.35pt" o:ole="">
            <v:imagedata r:id="rId477" o:title="eqIdff9c7cbcc38b28d45c8539710e5b260a"/>
          </v:shape>
          <o:OLEObject Type="Embed" ProgID="Equation.DSMT4" ShapeID="_x0000_i1490" DrawAspect="Content" ObjectID="_1822317348" r:id="rId478"/>
        </w:object>
      </w:r>
      <w:r>
        <w:rPr>
          <w:sz w:val="21"/>
        </w:rPr>
        <w:t>，</w:t>
      </w:r>
      <w:r>
        <w:object w:dxaOrig="1918" w:dyaOrig="277">
          <v:shape id="_x0000_i1491" type="#_x0000_t75" alt="eqId630679e8f0ea20ad10b4e24a610b95bc" style="width:96pt;height:14pt" o:ole="">
            <v:imagedata r:id="rId479" o:title="eqId630679e8f0ea20ad10b4e24a610b95bc"/>
          </v:shape>
          <o:OLEObject Type="Embed" ProgID="Equation.DSMT4" ShapeID="_x0000_i1491" DrawAspect="Content" ObjectID="_1822317349" r:id="rId480"/>
        </w:object>
      </w:r>
      <w:r>
        <w:rPr>
          <w:sz w:val="21"/>
        </w:rPr>
        <w:t>，</w:t>
      </w:r>
      <w:r>
        <w:rPr>
          <w:rFonts w:eastAsia="Times New Roman" w:cs="Times New Roman"/>
          <w:i/>
          <w:sz w:val="21"/>
        </w:rPr>
        <w:t>E</w:t>
      </w:r>
      <w:r>
        <w:rPr>
          <w:sz w:val="21"/>
        </w:rPr>
        <w:t>为</w:t>
      </w:r>
      <w:r>
        <w:rPr>
          <w:rFonts w:eastAsia="Times New Roman" w:cs="Times New Roman"/>
          <w:i/>
          <w:sz w:val="21"/>
        </w:rPr>
        <w:t>BC</w:t>
      </w:r>
      <w:r>
        <w:rPr>
          <w:sz w:val="21"/>
        </w:rPr>
        <w:t>的中点．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879" w:dyaOrig="245">
          <v:shape id="_x0000_i1492" type="#_x0000_t75" alt="eqIdd0de882caea347e2bd6fcd426caa13b8" style="width:44pt;height:12.35pt" o:ole="">
            <v:imagedata r:id="rId481" o:title="eqIdd0de882caea347e2bd6fcd426caa13b8"/>
          </v:shape>
          <o:OLEObject Type="Embed" ProgID="Equation.DSMT4" ShapeID="_x0000_i1492" DrawAspect="Content" ObjectID="_1822317350" r:id="rId482"/>
        </w:object>
      </w:r>
      <w:r>
        <w:rPr>
          <w:sz w:val="21"/>
        </w:rPr>
        <w:t>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点</w:t>
      </w:r>
      <w:r>
        <w:rPr>
          <w:rFonts w:eastAsia="Times New Roman" w:cs="Times New Roman"/>
          <w:i/>
          <w:sz w:val="21"/>
        </w:rPr>
        <w:t>F</w:t>
      </w:r>
      <w:r>
        <w:rPr>
          <w:sz w:val="21"/>
        </w:rPr>
        <w:t>满足</w:t>
      </w:r>
      <w:r>
        <w:object w:dxaOrig="844" w:dyaOrig="277">
          <v:shape id="_x0000_i1493" type="#_x0000_t75" alt="eqId028a14cd09c33f7e6d9fdc184b5fe64b" style="width:42.35pt;height:14pt" o:ole="">
            <v:imagedata r:id="rId483" o:title="eqId028a14cd09c33f7e6d9fdc184b5fe64b"/>
          </v:shape>
          <o:OLEObject Type="Embed" ProgID="Equation.DSMT4" ShapeID="_x0000_i1493" DrawAspect="Content" ObjectID="_1822317351" r:id="rId484"/>
        </w:object>
      </w:r>
      <w:r>
        <w:rPr>
          <w:sz w:val="21"/>
        </w:rPr>
        <w:t>，求二面角</w:t>
      </w:r>
      <w:r>
        <w:object w:dxaOrig="1038" w:dyaOrig="220">
          <v:shape id="_x0000_i1494" type="#_x0000_t75" alt="eqId03edbab2be470153ed4ebe16c25430b9" style="width:52pt;height:11pt" o:ole="">
            <v:imagedata r:id="rId485" o:title="eqId03edbab2be470153ed4ebe16c25430b9"/>
          </v:shape>
          <o:OLEObject Type="Embed" ProgID="Equation.DSMT4" ShapeID="_x0000_i1494" DrawAspect="Content" ObjectID="_1822317352" r:id="rId486"/>
        </w:object>
      </w:r>
      <w:r>
        <w:rPr>
          <w:sz w:val="21"/>
        </w:rPr>
        <w:t>的正弦值．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2F6E19E9" wp14:editId="2DE4D297">
            <wp:extent cx="2000250" cy="1200150"/>
            <wp:effectExtent l="0" t="0" r="0" b="0"/>
            <wp:docPr id="100141" name="图片 100141" descr="@@@eb617259-3468-4973-85d1-2970cfe99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eb617259-3468-4973-85d1-2970cfe99d8f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2</w:t>
      </w:r>
      <w:r w:rsidR="00122F4B">
        <w:rPr>
          <w:rFonts w:hint="eastAsia"/>
          <w:sz w:val="21"/>
        </w:rPr>
        <w:t>4</w:t>
      </w:r>
      <w:r>
        <w:rPr>
          <w:sz w:val="21"/>
        </w:rPr>
        <w:t>．（</w:t>
      </w:r>
      <w:r>
        <w:rPr>
          <w:sz w:val="21"/>
        </w:rPr>
        <w:t>2022·</w:t>
      </w:r>
      <w:r>
        <w:rPr>
          <w:sz w:val="21"/>
        </w:rPr>
        <w:t>天津</w:t>
      </w:r>
      <w:r>
        <w:rPr>
          <w:sz w:val="21"/>
        </w:rPr>
        <w:t>·</w:t>
      </w:r>
      <w:r>
        <w:rPr>
          <w:sz w:val="21"/>
        </w:rPr>
        <w:t>高考真题）如图，在直三棱柱</w:t>
      </w:r>
      <w:r>
        <w:object w:dxaOrig="1214" w:dyaOrig="320">
          <v:shape id="_x0000_i1495" type="#_x0000_t75" alt="eqId42d3a82b8e587ee890467835bc4e854c" style="width:60.65pt;height:16pt" o:ole="">
            <v:imagedata r:id="rId119" o:title="eqId42d3a82b8e587ee890467835bc4e854c"/>
          </v:shape>
          <o:OLEObject Type="Embed" ProgID="Equation.DSMT4" ShapeID="_x0000_i1495" DrawAspect="Content" ObjectID="_1822317353" r:id="rId488"/>
        </w:object>
      </w:r>
      <w:r>
        <w:rPr>
          <w:sz w:val="21"/>
        </w:rPr>
        <w:t>中，</w:t>
      </w:r>
      <w:r>
        <w:object w:dxaOrig="879" w:dyaOrig="243">
          <v:shape id="_x0000_i1496" type="#_x0000_t75" alt="eqId822ba132ca9dd0d4a050659aef3c9b26" style="width:44pt;height:12pt" o:ole="">
            <v:imagedata r:id="rId489" o:title="eqId822ba132ca9dd0d4a050659aef3c9b26"/>
          </v:shape>
          <o:OLEObject Type="Embed" ProgID="Equation.DSMT4" ShapeID="_x0000_i1496" DrawAspect="Content" ObjectID="_1822317354" r:id="rId490"/>
        </w:object>
      </w:r>
      <w:r>
        <w:rPr>
          <w:sz w:val="21"/>
        </w:rPr>
        <w:t>，点</w:t>
      </w:r>
      <w:r>
        <w:rPr>
          <w:rFonts w:eastAsia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eastAsia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eastAsia="Times New Roman" w:cs="Times New Roman"/>
          <w:i/>
          <w:sz w:val="21"/>
        </w:rPr>
        <w:t>F</w:t>
      </w:r>
      <w:r>
        <w:rPr>
          <w:sz w:val="21"/>
        </w:rPr>
        <w:t>分别为</w:t>
      </w:r>
      <w:r>
        <w:object w:dxaOrig="1196" w:dyaOrig="316">
          <v:shape id="_x0000_i1497" type="#_x0000_t75" alt="eqIdef5e770f80cdb2dc0578b6c7f5bc73a9" style="width:59.65pt;height:15.65pt" o:ole="">
            <v:imagedata r:id="rId491" o:title="eqIdef5e770f80cdb2dc0578b6c7f5bc73a9"/>
          </v:shape>
          <o:OLEObject Type="Embed" ProgID="Equation.DSMT4" ShapeID="_x0000_i1497" DrawAspect="Content" ObjectID="_1822317355" r:id="rId492"/>
        </w:object>
      </w:r>
      <w:r>
        <w:rPr>
          <w:sz w:val="21"/>
        </w:rPr>
        <w:t>的中点，</w:t>
      </w:r>
      <w:r>
        <w:rPr>
          <w:sz w:val="21"/>
        </w:rPr>
        <w:t xml:space="preserve"> </w:t>
      </w:r>
      <w:r>
        <w:object w:dxaOrig="1709" w:dyaOrig="318">
          <v:shape id="_x0000_i1498" type="#_x0000_t75" alt="eqIdf90e17995e2f71e297d94ae51c7e5b1f" style="width:85.35pt;height:16pt" o:ole="">
            <v:imagedata r:id="rId493" o:title="eqIdf90e17995e2f71e297d94ae51c7e5b1f"/>
          </v:shape>
          <o:OLEObject Type="Embed" ProgID="Equation.DSMT4" ShapeID="_x0000_i1498" DrawAspect="Content" ObjectID="_1822317356" r:id="rId494"/>
        </w:object>
      </w:r>
      <w:r>
        <w:rPr>
          <w:sz w:val="21"/>
        </w:rPr>
        <w:t>.</w:t>
      </w:r>
    </w:p>
    <w:p w:rsidR="00D419FD" w:rsidRDefault="00D419FD" w:rsidP="00D419FD">
      <w:pPr>
        <w:spacing w:line="360" w:lineRule="auto"/>
        <w:ind w:firstLine="480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373E2BD9" wp14:editId="6724EA56">
            <wp:extent cx="1828800" cy="1409700"/>
            <wp:effectExtent l="0" t="0" r="0" b="0"/>
            <wp:docPr id="100145" name="图片 100145" descr="@@@8dedecdcb66a4f029acb9788d75ecc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8dedecdcb66a4f029acb9788d75ecc70"/>
                    <pic:cNvPicPr>
                      <a:picLocks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求证：</w:t>
      </w:r>
      <w:r>
        <w:object w:dxaOrig="492" w:dyaOrig="252">
          <v:shape id="_x0000_i1499" type="#_x0000_t75" alt="eqId57f9d682e5d3cc8573574d8d11636758" style="width:24.65pt;height:12.65pt" o:ole="">
            <v:imagedata r:id="rId496" o:title="eqId57f9d682e5d3cc8573574d8d11636758"/>
          </v:shape>
          <o:OLEObject Type="Embed" ProgID="Equation.DSMT4" ShapeID="_x0000_i1499" DrawAspect="Content" ObjectID="_1822317357" r:id="rId497"/>
        </w:object>
      </w:r>
      <w:r>
        <w:rPr>
          <w:sz w:val="21"/>
        </w:rPr>
        <w:t>平面</w:t>
      </w:r>
      <w:r>
        <w:object w:dxaOrig="492" w:dyaOrig="251">
          <v:shape id="_x0000_i1500" type="#_x0000_t75" alt="eqId7bef5239ddbb0972700ce01daf9ee7cf" style="width:24.65pt;height:12.65pt" o:ole="">
            <v:imagedata r:id="rId498" o:title="eqId7bef5239ddbb0972700ce01daf9ee7cf"/>
          </v:shape>
          <o:OLEObject Type="Embed" ProgID="Equation.DSMT4" ShapeID="_x0000_i1500" DrawAspect="Content" ObjectID="_1822317358" r:id="rId499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(2)</w:t>
      </w:r>
      <w:r>
        <w:rPr>
          <w:sz w:val="21"/>
        </w:rPr>
        <w:t>求直线</w:t>
      </w:r>
      <w:r>
        <w:object w:dxaOrig="316" w:dyaOrig="211">
          <v:shape id="_x0000_i1501" type="#_x0000_t75" alt="eqId85c4bdfb0db1e31e8459df1d15f9ab55" style="width:15.65pt;height:10.65pt" o:ole="">
            <v:imagedata r:id="rId500" o:title="eqId85c4bdfb0db1e31e8459df1d15f9ab55"/>
          </v:shape>
          <o:OLEObject Type="Embed" ProgID="Equation.DSMT4" ShapeID="_x0000_i1501" DrawAspect="Content" ObjectID="_1822317359" r:id="rId501"/>
        </w:object>
      </w:r>
      <w:r>
        <w:rPr>
          <w:sz w:val="21"/>
        </w:rPr>
        <w:t>与平面</w:t>
      </w:r>
      <w:r>
        <w:object w:dxaOrig="563" w:dyaOrig="314">
          <v:shape id="_x0000_i1502" type="#_x0000_t75" alt="eqId0186d11008c7d66c85ed0d8d2e568908" style="width:28pt;height:15.65pt" o:ole="">
            <v:imagedata r:id="rId502" o:title="eqId0186d11008c7d66c85ed0d8d2e568908"/>
          </v:shape>
          <o:OLEObject Type="Embed" ProgID="Equation.DSMT4" ShapeID="_x0000_i1502" DrawAspect="Content" ObjectID="_1822317360" r:id="rId503"/>
        </w:object>
      </w:r>
      <w:r>
        <w:rPr>
          <w:sz w:val="21"/>
        </w:rPr>
        <w:t>所成角的正弦值；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(3)</w:t>
      </w:r>
      <w:r>
        <w:rPr>
          <w:sz w:val="21"/>
        </w:rPr>
        <w:t>求平面</w:t>
      </w:r>
      <w:r>
        <w:object w:dxaOrig="545" w:dyaOrig="320">
          <v:shape id="_x0000_i1503" type="#_x0000_t75" alt="eqId74bca84ad86c648d3bb20c8909c8da3f" style="width:27.35pt;height:16pt" o:ole="">
            <v:imagedata r:id="rId504" o:title="eqId74bca84ad86c648d3bb20c8909c8da3f"/>
          </v:shape>
          <o:OLEObject Type="Embed" ProgID="Equation.DSMT4" ShapeID="_x0000_i1503" DrawAspect="Content" ObjectID="_1822317361" r:id="rId505"/>
        </w:object>
      </w:r>
      <w:r>
        <w:rPr>
          <w:sz w:val="21"/>
        </w:rPr>
        <w:t>与平面</w:t>
      </w:r>
      <w:r>
        <w:object w:dxaOrig="563" w:dyaOrig="314">
          <v:shape id="_x0000_i1504" type="#_x0000_t75" alt="eqId0186d11008c7d66c85ed0d8d2e568908" style="width:28pt;height:15.65pt" o:ole="">
            <v:imagedata r:id="rId502" o:title="eqId0186d11008c7d66c85ed0d8d2e568908"/>
          </v:shape>
          <o:OLEObject Type="Embed" ProgID="Equation.DSMT4" ShapeID="_x0000_i1504" DrawAspect="Content" ObjectID="_1822317362" r:id="rId506"/>
        </w:object>
      </w:r>
      <w:r>
        <w:rPr>
          <w:sz w:val="21"/>
        </w:rPr>
        <w:t>夹角的余弦值．</w:t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lastRenderedPageBreak/>
        <w:t>25</w:t>
      </w:r>
      <w:r w:rsidR="00D419FD">
        <w:rPr>
          <w:sz w:val="21"/>
        </w:rPr>
        <w:t>．（</w:t>
      </w:r>
      <w:r w:rsidR="00D419FD">
        <w:rPr>
          <w:sz w:val="21"/>
        </w:rPr>
        <w:t>2022·</w:t>
      </w:r>
      <w:r w:rsidR="00D419FD">
        <w:rPr>
          <w:sz w:val="21"/>
        </w:rPr>
        <w:t>新高考全国</w:t>
      </w:r>
      <w:r w:rsidR="00D419FD">
        <w:rPr>
          <w:sz w:val="21"/>
        </w:rPr>
        <w:t>Ⅱ</w:t>
      </w:r>
      <w:r w:rsidR="00D419FD">
        <w:rPr>
          <w:sz w:val="21"/>
        </w:rPr>
        <w:t>卷</w:t>
      </w:r>
      <w:r w:rsidR="00D419FD">
        <w:rPr>
          <w:sz w:val="21"/>
        </w:rPr>
        <w:t>·</w:t>
      </w:r>
      <w:r w:rsidR="00D419FD">
        <w:rPr>
          <w:sz w:val="21"/>
        </w:rPr>
        <w:t>高考真题）如图，</w:t>
      </w:r>
      <w:r w:rsidR="00D419FD">
        <w:object w:dxaOrig="351" w:dyaOrig="247">
          <v:shape id="_x0000_i1505" type="#_x0000_t75" alt="eqIdef49a3ca580a144cc65a609c167facc1" style="width:17.65pt;height:12.35pt" o:ole="">
            <v:imagedata r:id="rId205" o:title="eqIdef49a3ca580a144cc65a609c167facc1"/>
          </v:shape>
          <o:OLEObject Type="Embed" ProgID="Equation.DSMT4" ShapeID="_x0000_i1505" DrawAspect="Content" ObjectID="_1822317363" r:id="rId507"/>
        </w:object>
      </w:r>
      <w:r w:rsidR="00D419FD">
        <w:rPr>
          <w:sz w:val="21"/>
        </w:rPr>
        <w:t>是三棱锥</w:t>
      </w:r>
      <w:r w:rsidR="00D419FD">
        <w:object w:dxaOrig="826" w:dyaOrig="246">
          <v:shape id="_x0000_i1506" type="#_x0000_t75" alt="eqId63397cda22cb1fad59cf966dfb588643" style="width:41.35pt;height:12.35pt" o:ole="">
            <v:imagedata r:id="rId14" o:title="eqId63397cda22cb1fad59cf966dfb588643"/>
          </v:shape>
          <o:OLEObject Type="Embed" ProgID="Equation.DSMT4" ShapeID="_x0000_i1506" DrawAspect="Content" ObjectID="_1822317364" r:id="rId508"/>
        </w:object>
      </w:r>
      <w:r w:rsidR="00D419FD">
        <w:rPr>
          <w:sz w:val="21"/>
        </w:rPr>
        <w:t>的高，</w:t>
      </w:r>
      <w:r w:rsidR="00D419FD">
        <w:object w:dxaOrig="808" w:dyaOrig="228">
          <v:shape id="_x0000_i1507" type="#_x0000_t75" alt="eqId63e4d19bf237a6fca67e0d01a9ddb726" style="width:40.35pt;height:11.35pt" o:ole="">
            <v:imagedata r:id="rId509" o:title="eqId63e4d19bf237a6fca67e0d01a9ddb726"/>
          </v:shape>
          <o:OLEObject Type="Embed" ProgID="Equation.DSMT4" ShapeID="_x0000_i1507" DrawAspect="Content" ObjectID="_1822317365" r:id="rId510"/>
        </w:object>
      </w:r>
      <w:r w:rsidR="00D419FD">
        <w:rPr>
          <w:sz w:val="21"/>
        </w:rPr>
        <w:t>，</w:t>
      </w:r>
      <w:r w:rsidR="00D419FD">
        <w:object w:dxaOrig="879" w:dyaOrig="249">
          <v:shape id="_x0000_i1508" type="#_x0000_t75" alt="eqId36c4559d27e3905980d1a4f1856f07de" style="width:44pt;height:12.35pt" o:ole="">
            <v:imagedata r:id="rId511" o:title="eqId36c4559d27e3905980d1a4f1856f07de"/>
          </v:shape>
          <o:OLEObject Type="Embed" ProgID="Equation.DSMT4" ShapeID="_x0000_i1508" DrawAspect="Content" ObjectID="_1822317366" r:id="rId512"/>
        </w:objec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E</w:t>
      </w:r>
      <w:r w:rsidR="00D419FD">
        <w:rPr>
          <w:sz w:val="21"/>
        </w:rPr>
        <w:t>是</w:t>
      </w:r>
      <w:r w:rsidR="00D419FD">
        <w:object w:dxaOrig="299" w:dyaOrig="211">
          <v:shape id="_x0000_i1509" type="#_x0000_t75" alt="eqIdd2be49c37e30a3ced0364c3e74d8c687" style="width:15pt;height:10.65pt" o:ole="">
            <v:imagedata r:id="rId257" o:title="eqIdd2be49c37e30a3ced0364c3e74d8c687"/>
          </v:shape>
          <o:OLEObject Type="Embed" ProgID="Equation.DSMT4" ShapeID="_x0000_i1509" DrawAspect="Content" ObjectID="_1822317367" r:id="rId513"/>
        </w:object>
      </w:r>
      <w:r w:rsidR="00D419FD">
        <w:rPr>
          <w:sz w:val="21"/>
        </w:rPr>
        <w:t>的中点．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562" w:dyaOrig="248">
          <v:shape id="_x0000_i1510" type="#_x0000_t75" alt="eqIdaf142a6050b54e8b5777a085d4597481" style="width:28pt;height:12.35pt" o:ole="">
            <v:imagedata r:id="rId514" o:title="eqIdaf142a6050b54e8b5777a085d4597481"/>
          </v:shape>
          <o:OLEObject Type="Embed" ProgID="Equation.DSMT4" ShapeID="_x0000_i1510" DrawAspect="Content" ObjectID="_1822317368" r:id="rId515"/>
        </w:object>
      </w:r>
      <w:r>
        <w:rPr>
          <w:sz w:val="21"/>
        </w:rPr>
        <w:t>平面</w:t>
      </w:r>
      <w:r>
        <w:object w:dxaOrig="492" w:dyaOrig="240">
          <v:shape id="_x0000_i1511" type="#_x0000_t75" alt="eqId0628681907ac8d7fdb94d8bc1b15feb9" style="width:24.65pt;height:12pt" o:ole="">
            <v:imagedata r:id="rId516" o:title="eqId0628681907ac8d7fdb94d8bc1b15feb9"/>
          </v:shape>
          <o:OLEObject Type="Embed" ProgID="Equation.DSMT4" ShapeID="_x0000_i1511" DrawAspect="Content" ObjectID="_1822317369" r:id="rId517"/>
        </w:object>
      </w:r>
      <w:r>
        <w:rPr>
          <w:sz w:val="21"/>
        </w:rPr>
        <w:t>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若</w:t>
      </w:r>
      <w:r>
        <w:object w:dxaOrig="1952" w:dyaOrig="250">
          <v:shape id="_x0000_i1512" type="#_x0000_t75" alt="eqIdefea2119d6394d8b34e7b58e5306ce06" style="width:97.65pt;height:12.65pt" o:ole="">
            <v:imagedata r:id="rId518" o:title="eqIdefea2119d6394d8b34e7b58e5306ce06"/>
          </v:shape>
          <o:OLEObject Type="Embed" ProgID="Equation.DSMT4" ShapeID="_x0000_i1512" DrawAspect="Content" ObjectID="_1822317370" r:id="rId519"/>
        </w:object>
      </w:r>
      <w:r>
        <w:rPr>
          <w:sz w:val="21"/>
        </w:rPr>
        <w:t>，</w:t>
      </w:r>
      <w:r>
        <w:object w:dxaOrig="668" w:dyaOrig="249">
          <v:shape id="_x0000_i1513" type="#_x0000_t75" alt="eqId764829cc2c763b6aca0665aa143e304e" style="width:33.35pt;height:12.35pt" o:ole="">
            <v:imagedata r:id="rId520" o:title="eqId764829cc2c763b6aca0665aa143e304e"/>
          </v:shape>
          <o:OLEObject Type="Embed" ProgID="Equation.DSMT4" ShapeID="_x0000_i1513" DrawAspect="Content" ObjectID="_1822317371" r:id="rId521"/>
        </w:object>
      </w:r>
      <w:r>
        <w:rPr>
          <w:sz w:val="21"/>
        </w:rPr>
        <w:t>，</w:t>
      </w:r>
      <w:r>
        <w:object w:dxaOrig="633" w:dyaOrig="248">
          <v:shape id="_x0000_i1514" type="#_x0000_t75" alt="eqId3015db5ca1f49bb7bad43657e06863ed" style="width:31.65pt;height:12.35pt" o:ole="">
            <v:imagedata r:id="rId522" o:title="eqId3015db5ca1f49bb7bad43657e06863ed"/>
          </v:shape>
          <o:OLEObject Type="Embed" ProgID="Equation.DSMT4" ShapeID="_x0000_i1514" DrawAspect="Content" ObjectID="_1822317372" r:id="rId523"/>
        </w:object>
      </w:r>
      <w:r>
        <w:rPr>
          <w:sz w:val="21"/>
        </w:rPr>
        <w:t>，求二面角</w:t>
      </w:r>
      <w:r>
        <w:object w:dxaOrig="1020" w:dyaOrig="251">
          <v:shape id="_x0000_i1515" type="#_x0000_t75" alt="eqId53eab3d46050258e079f1bcfced25c0e" style="width:51pt;height:12.65pt" o:ole="">
            <v:imagedata r:id="rId524" o:title="eqId53eab3d46050258e079f1bcfced25c0e"/>
          </v:shape>
          <o:OLEObject Type="Embed" ProgID="Equation.DSMT4" ShapeID="_x0000_i1515" DrawAspect="Content" ObjectID="_1822317373" r:id="rId525"/>
        </w:object>
      </w:r>
      <w:r>
        <w:rPr>
          <w:sz w:val="21"/>
        </w:rPr>
        <w:t>的正弦值．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368936AF" wp14:editId="4903A919">
            <wp:extent cx="2114550" cy="1333500"/>
            <wp:effectExtent l="0" t="0" r="0" b="0"/>
            <wp:docPr id="100149" name="图片 100149" descr="@@@be5e80d4-6bea-4672-a0cc-e317c82f9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be5e80d4-6bea-4672-a0cc-e317c82f93e3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26</w:t>
      </w:r>
      <w:r w:rsidR="00D419FD">
        <w:rPr>
          <w:sz w:val="21"/>
        </w:rPr>
        <w:t>．（</w:t>
      </w:r>
      <w:r w:rsidR="00D419FD">
        <w:rPr>
          <w:sz w:val="21"/>
        </w:rPr>
        <w:t>2023·</w:t>
      </w:r>
      <w:r w:rsidR="00D419FD">
        <w:rPr>
          <w:sz w:val="21"/>
        </w:rPr>
        <w:t>新课标</w:t>
      </w:r>
      <w:r w:rsidR="00D419FD">
        <w:rPr>
          <w:sz w:val="21"/>
        </w:rPr>
        <w:t>Ⅰ</w:t>
      </w:r>
      <w:r w:rsidR="00D419FD">
        <w:rPr>
          <w:sz w:val="21"/>
        </w:rPr>
        <w:t>卷</w:t>
      </w:r>
      <w:r w:rsidR="00D419FD">
        <w:rPr>
          <w:sz w:val="21"/>
        </w:rPr>
        <w:t>·</w:t>
      </w:r>
      <w:r w:rsidR="00D419FD">
        <w:rPr>
          <w:sz w:val="21"/>
        </w:rPr>
        <w:t>高考真题）如图，在正四棱柱</w:t>
      </w:r>
      <w:r w:rsidR="00D419FD">
        <w:object w:dxaOrig="1566" w:dyaOrig="316">
          <v:shape id="_x0000_i1551" type="#_x0000_t75" alt="eqId6e09725691ee7851f54c0dee86b2bf55" style="width:78.35pt;height:15.65pt" o:ole="">
            <v:imagedata r:id="rId374" o:title="eqId6e09725691ee7851f54c0dee86b2bf55"/>
          </v:shape>
          <o:OLEObject Type="Embed" ProgID="Equation.DSMT4" ShapeID="_x0000_i1551" DrawAspect="Content" ObjectID="_1822317374" r:id="rId527"/>
        </w:object>
      </w:r>
      <w:r w:rsidR="00D419FD">
        <w:rPr>
          <w:sz w:val="21"/>
        </w:rPr>
        <w:t>中，</w:t>
      </w:r>
      <w:r w:rsidR="00D419FD">
        <w:object w:dxaOrig="1389" w:dyaOrig="314">
          <v:shape id="_x0000_i1552" type="#_x0000_t75" alt="eqIdaed5e5d514bba98dbd038d0857a34ef7" style="width:69.35pt;height:15.65pt" o:ole="">
            <v:imagedata r:id="rId528" o:title="eqIdaed5e5d514bba98dbd038d0857a34ef7"/>
          </v:shape>
          <o:OLEObject Type="Embed" ProgID="Equation.DSMT4" ShapeID="_x0000_i1552" DrawAspect="Content" ObjectID="_1822317375" r:id="rId529"/>
        </w:object>
      </w:r>
      <w:r w:rsidR="00D419FD">
        <w:rPr>
          <w:sz w:val="21"/>
        </w:rPr>
        <w:t>．点</w:t>
      </w:r>
      <w:r w:rsidR="00D419FD">
        <w:object w:dxaOrig="1161" w:dyaOrig="315">
          <v:shape id="_x0000_i1553" type="#_x0000_t75" alt="eqId65d88169cf2f7701c7e6ed7c1ee32171" style="width:58pt;height:15.65pt" o:ole="">
            <v:imagedata r:id="rId530" o:title="eqId65d88169cf2f7701c7e6ed7c1ee32171"/>
          </v:shape>
          <o:OLEObject Type="Embed" ProgID="Equation.DSMT4" ShapeID="_x0000_i1553" DrawAspect="Content" ObjectID="_1822317376" r:id="rId531"/>
        </w:object>
      </w:r>
      <w:r w:rsidR="00D419FD">
        <w:rPr>
          <w:sz w:val="21"/>
        </w:rPr>
        <w:t>分别在棱</w:t>
      </w:r>
      <w:r w:rsidR="00D419FD">
        <w:object w:dxaOrig="1179" w:dyaOrig="318">
          <v:shape id="_x0000_i1554" type="#_x0000_t75" alt="eqId1921b3559a5f73426f0d78e401ecc75b" style="width:59pt;height:16pt" o:ole="">
            <v:imagedata r:id="rId532" o:title="eqId1921b3559a5f73426f0d78e401ecc75b"/>
          </v:shape>
          <o:OLEObject Type="Embed" ProgID="Equation.DSMT4" ShapeID="_x0000_i1554" DrawAspect="Content" ObjectID="_1822317377" r:id="rId533"/>
        </w:object>
      </w:r>
      <w:r w:rsidR="00D419FD">
        <w:rPr>
          <w:sz w:val="21"/>
        </w:rPr>
        <w:t>,</w:t>
      </w:r>
      <w:r w:rsidR="00D419FD">
        <w:object w:dxaOrig="404" w:dyaOrig="313">
          <v:shape id="_x0000_i1555" type="#_x0000_t75" alt="eqId22adbc0da438220f9cace11b629d799b" style="width:20.35pt;height:15.65pt" o:ole="">
            <v:imagedata r:id="rId534" o:title="eqId22adbc0da438220f9cace11b629d799b"/>
          </v:shape>
          <o:OLEObject Type="Embed" ProgID="Equation.DSMT4" ShapeID="_x0000_i1555" DrawAspect="Content" ObjectID="_1822317378" r:id="rId535"/>
        </w:object>
      </w:r>
      <w:r w:rsidR="00D419FD">
        <w:rPr>
          <w:sz w:val="21"/>
        </w:rPr>
        <w:t>上，</w:t>
      </w:r>
      <w:r w:rsidR="00D419FD">
        <w:object w:dxaOrig="2780" w:dyaOrig="317">
          <v:shape id="_x0000_i1556" type="#_x0000_t75" alt="eqId66a9403fcc20cc66bb1615eebe9a79ec" style="width:139pt;height:16pt" o:ole="">
            <v:imagedata r:id="rId536" o:title="eqId66a9403fcc20cc66bb1615eebe9a79ec"/>
          </v:shape>
          <o:OLEObject Type="Embed" ProgID="Equation.DSMT4" ShapeID="_x0000_i1556" DrawAspect="Content" ObjectID="_1822317379" r:id="rId537"/>
        </w:object>
      </w:r>
      <w:r w:rsidR="00D419FD"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1073" w:dyaOrig="314">
          <v:shape id="_x0000_i1557" type="#_x0000_t75" alt="eqId7aba866ca967e50aa44b802bdde35ea7" style="width:53.65pt;height:15.65pt" o:ole="">
            <v:imagedata r:id="rId538" o:title="eqId7aba866ca967e50aa44b802bdde35ea7"/>
          </v:shape>
          <o:OLEObject Type="Embed" ProgID="Equation.DSMT4" ShapeID="_x0000_i1557" DrawAspect="Content" ObjectID="_1822317380" r:id="rId539"/>
        </w:object>
      </w:r>
      <w:r>
        <w:rPr>
          <w:sz w:val="21"/>
        </w:rPr>
        <w:t>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1"/>
        </w:rPr>
        <w:t>点</w:t>
      </w:r>
      <w:r>
        <w:object w:dxaOrig="193" w:dyaOrig="208">
          <v:shape id="_x0000_i1558" type="#_x0000_t75" alt="eqIddad2a36927223bd70f426ba06aea4b45" style="width:9.65pt;height:10.35pt" o:ole="">
            <v:imagedata r:id="rId192" o:title="eqIddad2a36927223bd70f426ba06aea4b45"/>
          </v:shape>
          <o:OLEObject Type="Embed" ProgID="Equation.DSMT4" ShapeID="_x0000_i1558" DrawAspect="Content" ObjectID="_1822317381" r:id="rId540"/>
        </w:object>
      </w:r>
      <w:r>
        <w:rPr>
          <w:sz w:val="21"/>
        </w:rPr>
        <w:t>在棱</w:t>
      </w:r>
      <w:r>
        <w:object w:dxaOrig="369" w:dyaOrig="316">
          <v:shape id="_x0000_i1559" type="#_x0000_t75" alt="eqIde0a851907ada2ac2c3c4880a6736d28a" style="width:18.35pt;height:15.65pt" o:ole="">
            <v:imagedata r:id="rId276" o:title="eqIde0a851907ada2ac2c3c4880a6736d28a"/>
          </v:shape>
          <o:OLEObject Type="Embed" ProgID="Equation.DSMT4" ShapeID="_x0000_i1559" DrawAspect="Content" ObjectID="_1822317382" r:id="rId541"/>
        </w:object>
      </w:r>
      <w:r>
        <w:rPr>
          <w:sz w:val="21"/>
        </w:rPr>
        <w:t>上，当二面角</w:t>
      </w:r>
      <w:r>
        <w:object w:dxaOrig="1232" w:dyaOrig="314">
          <v:shape id="_x0000_i1560" type="#_x0000_t75" alt="eqIdb1da83bc459e069fc0d78d1aad4d37a6" style="width:61.65pt;height:15.65pt" o:ole="">
            <v:imagedata r:id="rId542" o:title="eqIdb1da83bc459e069fc0d78d1aad4d37a6"/>
          </v:shape>
          <o:OLEObject Type="Embed" ProgID="Equation.DSMT4" ShapeID="_x0000_i1560" DrawAspect="Content" ObjectID="_1822317383" r:id="rId543"/>
        </w:object>
      </w:r>
      <w:r>
        <w:rPr>
          <w:sz w:val="21"/>
        </w:rPr>
        <w:t>为</w:t>
      </w:r>
      <w:r>
        <w:object w:dxaOrig="439" w:dyaOrig="242">
          <v:shape id="_x0000_i1561" type="#_x0000_t75" alt="eqId1a8f3a8b0608ec011ad95c522fd2ea4d" style="width:22pt;height:12pt" o:ole="">
            <v:imagedata r:id="rId544" o:title="eqId1a8f3a8b0608ec011ad95c522fd2ea4d"/>
          </v:shape>
          <o:OLEObject Type="Embed" ProgID="Equation.DSMT4" ShapeID="_x0000_i1561" DrawAspect="Content" ObjectID="_1822317384" r:id="rId545"/>
        </w:object>
      </w:r>
      <w:r>
        <w:rPr>
          <w:sz w:val="21"/>
        </w:rPr>
        <w:t>时，求</w:t>
      </w:r>
      <w:r>
        <w:object w:dxaOrig="404" w:dyaOrig="316">
          <v:shape id="_x0000_i1562" type="#_x0000_t75" alt="eqIdebeb0c6b3331994e6fced0e825d5638b" style="width:20.35pt;height:15.65pt" o:ole="">
            <v:imagedata r:id="rId546" o:title="eqIdebeb0c6b3331994e6fced0e825d5638b"/>
          </v:shape>
          <o:OLEObject Type="Embed" ProgID="Equation.DSMT4" ShapeID="_x0000_i1562" DrawAspect="Content" ObjectID="_1822317385" r:id="rId547"/>
        </w:object>
      </w:r>
      <w:r>
        <w:rPr>
          <w:sz w:val="21"/>
        </w:rPr>
        <w:t>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0DBD8BFB" wp14:editId="3BAFDE0C">
            <wp:extent cx="1123406" cy="1638300"/>
            <wp:effectExtent l="0" t="0" r="635" b="0"/>
            <wp:docPr id="100177" name="图片 100177" descr="@@@97813da5-6fac-4821-864b-293c39ed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 descr="@@@97813da5-6fac-4821-864b-293c39ed5752"/>
                    <pic:cNvPicPr>
                      <a:picLocks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125219" cy="16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27</w:t>
      </w:r>
      <w:r w:rsidR="00D419FD">
        <w:rPr>
          <w:sz w:val="21"/>
        </w:rPr>
        <w:t>．（</w:t>
      </w:r>
      <w:r w:rsidR="00D419FD">
        <w:rPr>
          <w:sz w:val="21"/>
        </w:rPr>
        <w:t>2021·</w:t>
      </w:r>
      <w:r w:rsidR="00D419FD">
        <w:rPr>
          <w:sz w:val="21"/>
        </w:rPr>
        <w:t>北京</w:t>
      </w:r>
      <w:r w:rsidR="00D419FD">
        <w:rPr>
          <w:sz w:val="21"/>
        </w:rPr>
        <w:t>·</w:t>
      </w:r>
      <w:r w:rsidR="00D419FD">
        <w:rPr>
          <w:sz w:val="21"/>
        </w:rPr>
        <w:t>高考真题）如图：在正方体</w:t>
      </w:r>
      <w:r w:rsidR="00D419FD">
        <w:object w:dxaOrig="1566" w:dyaOrig="316">
          <v:shape id="_x0000_i1563" type="#_x0000_t75" alt="eqId6e09725691ee7851f54c0dee86b2bf55" style="width:78.35pt;height:15.65pt" o:ole="">
            <v:imagedata r:id="rId374" o:title="eqId6e09725691ee7851f54c0dee86b2bf55"/>
          </v:shape>
          <o:OLEObject Type="Embed" ProgID="Equation.DSMT4" ShapeID="_x0000_i1563" DrawAspect="Content" ObjectID="_1822317386" r:id="rId549"/>
        </w:object>
      </w:r>
      <w:r w:rsidR="00D419FD">
        <w:rPr>
          <w:sz w:val="21"/>
        </w:rPr>
        <w:t>中，</w:t>
      </w:r>
      <w:r w:rsidR="00D419FD">
        <w:object w:dxaOrig="211" w:dyaOrig="228">
          <v:shape id="_x0000_i1564" type="#_x0000_t75" alt="eqId2a30f3a8b673cc28bd90c50cf1a35281" style="width:10.65pt;height:11.35pt" o:ole="">
            <v:imagedata r:id="rId210" o:title="eqId2a30f3a8b673cc28bd90c50cf1a35281"/>
          </v:shape>
          <o:OLEObject Type="Embed" ProgID="Equation.DSMT4" ShapeID="_x0000_i1564" DrawAspect="Content" ObjectID="_1822317387" r:id="rId550"/>
        </w:object>
      </w:r>
      <w:r w:rsidR="00D419FD">
        <w:rPr>
          <w:sz w:val="21"/>
        </w:rPr>
        <w:t>为</w:t>
      </w:r>
      <w:r w:rsidR="00D419FD">
        <w:object w:dxaOrig="439" w:dyaOrig="325">
          <v:shape id="_x0000_i1565" type="#_x0000_t75" alt="eqId394c5d2f55221975503be8aa18022480" style="width:22pt;height:16.35pt" o:ole="">
            <v:imagedata r:id="rId551" o:title="eqId394c5d2f55221975503be8aa18022480"/>
          </v:shape>
          <o:OLEObject Type="Embed" ProgID="Equation.DSMT4" ShapeID="_x0000_i1565" DrawAspect="Content" ObjectID="_1822317388" r:id="rId552"/>
        </w:object>
      </w:r>
      <w:r w:rsidR="00D419FD">
        <w:rPr>
          <w:sz w:val="21"/>
        </w:rPr>
        <w:t>中点，</w:t>
      </w:r>
      <w:r w:rsidR="00D419FD">
        <w:object w:dxaOrig="387" w:dyaOrig="281">
          <v:shape id="_x0000_i1566" type="#_x0000_t75" alt="eqId56f7ba05c54b3de1f4378f7c8eb58328" style="width:19.35pt;height:14pt" o:ole="">
            <v:imagedata r:id="rId553" o:title="eqId56f7ba05c54b3de1f4378f7c8eb58328"/>
          </v:shape>
          <o:OLEObject Type="Embed" ProgID="Equation.DSMT4" ShapeID="_x0000_i1566" DrawAspect="Content" ObjectID="_1822317389" r:id="rId554"/>
        </w:object>
      </w:r>
      <w:r w:rsidR="00D419FD">
        <w:rPr>
          <w:sz w:val="21"/>
        </w:rPr>
        <w:t>与平面</w:t>
      </w:r>
      <w:r w:rsidR="00D419FD">
        <w:object w:dxaOrig="492" w:dyaOrig="245">
          <v:shape id="_x0000_i1567" type="#_x0000_t75" alt="eqId10fc7991ea17d54ff5f4445ac5699463" style="width:24.65pt;height:12.35pt" o:ole="">
            <v:imagedata r:id="rId404" o:title="eqId10fc7991ea17d54ff5f4445ac5699463"/>
          </v:shape>
          <o:OLEObject Type="Embed" ProgID="Equation.DSMT4" ShapeID="_x0000_i1567" DrawAspect="Content" ObjectID="_1822317390" r:id="rId555"/>
        </w:object>
      </w:r>
      <w:r w:rsidR="00D419FD">
        <w:rPr>
          <w:sz w:val="21"/>
        </w:rPr>
        <w:t>交于点</w:t>
      </w:r>
      <w:r w:rsidR="00D419FD">
        <w:object w:dxaOrig="228" w:dyaOrig="228">
          <v:shape id="_x0000_i1568" type="#_x0000_t75" alt="eqIda0ed1ec316bc54c37c4286c208f55667" style="width:11.35pt;height:11.35pt" o:ole="">
            <v:imagedata r:id="rId94" o:title="eqIda0ed1ec316bc54c37c4286c208f55667"/>
          </v:shape>
          <o:OLEObject Type="Embed" ProgID="Equation.DSMT4" ShapeID="_x0000_i1568" DrawAspect="Content" ObjectID="_1822317391" r:id="rId556"/>
        </w:object>
      </w:r>
      <w:r w:rsidR="00D419FD">
        <w:rPr>
          <w:sz w:val="21"/>
        </w:rPr>
        <w:t>．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）求证：</w:t>
      </w:r>
      <w:r>
        <w:object w:dxaOrig="228" w:dyaOrig="228">
          <v:shape id="_x0000_i1569" type="#_x0000_t75" alt="eqIda0ed1ec316bc54c37c4286c208f55667" style="width:11.35pt;height:11.35pt" o:ole="">
            <v:imagedata r:id="rId94" o:title="eqIda0ed1ec316bc54c37c4286c208f55667"/>
          </v:shape>
          <o:OLEObject Type="Embed" ProgID="Equation.DSMT4" ShapeID="_x0000_i1569" DrawAspect="Content" ObjectID="_1822317392" r:id="rId557"/>
        </w:object>
      </w:r>
      <w:r>
        <w:rPr>
          <w:sz w:val="21"/>
        </w:rPr>
        <w:t>为</w:t>
      </w:r>
      <w:r>
        <w:object w:dxaOrig="387" w:dyaOrig="281">
          <v:shape id="_x0000_i1570" type="#_x0000_t75" alt="eqId56f7ba05c54b3de1f4378f7c8eb58328" style="width:19.35pt;height:14pt" o:ole="">
            <v:imagedata r:id="rId553" o:title="eqId56f7ba05c54b3de1f4378f7c8eb58328"/>
          </v:shape>
          <o:OLEObject Type="Embed" ProgID="Equation.DSMT4" ShapeID="_x0000_i1570" DrawAspect="Content" ObjectID="_1822317393" r:id="rId558"/>
        </w:object>
      </w:r>
      <w:r>
        <w:rPr>
          <w:sz w:val="21"/>
        </w:rPr>
        <w:t>的中点；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）点</w:t>
      </w:r>
      <w:r>
        <w:object w:dxaOrig="281" w:dyaOrig="228">
          <v:shape id="_x0000_i1571" type="#_x0000_t75" alt="eqIdac047e91852b91af639feec23a9598b2" style="width:14pt;height:11.35pt" o:ole="">
            <v:imagedata r:id="rId398" o:title="eqIdac047e91852b91af639feec23a9598b2"/>
          </v:shape>
          <o:OLEObject Type="Embed" ProgID="Equation.DSMT4" ShapeID="_x0000_i1571" DrawAspect="Content" ObjectID="_1822317394" r:id="rId559"/>
        </w:object>
      </w:r>
      <w:r>
        <w:rPr>
          <w:sz w:val="21"/>
        </w:rPr>
        <w:t>是棱</w:t>
      </w:r>
      <w:r>
        <w:object w:dxaOrig="422" w:dyaOrig="321">
          <v:shape id="_x0000_i1572" type="#_x0000_t75" alt="eqId11ddc92d84d188c66b435664a7e7b5a4" style="width:21pt;height:16pt" o:ole="">
            <v:imagedata r:id="rId158" o:title="eqId11ddc92d84d188c66b435664a7e7b5a4"/>
          </v:shape>
          <o:OLEObject Type="Embed" ProgID="Equation.DSMT4" ShapeID="_x0000_i1572" DrawAspect="Content" ObjectID="_1822317395" r:id="rId560"/>
        </w:object>
      </w:r>
      <w:r>
        <w:rPr>
          <w:sz w:val="21"/>
        </w:rPr>
        <w:t>上一点，且二面角</w:t>
      </w:r>
      <w:r>
        <w:object w:dxaOrig="1090" w:dyaOrig="249">
          <v:shape id="_x0000_i1573" type="#_x0000_t75" alt="eqIde3209af8b0dd3ddd5ca3f74563bbcda5" style="width:54.65pt;height:12.35pt" o:ole="">
            <v:imagedata r:id="rId561" o:title="eqIde3209af8b0dd3ddd5ca3f74563bbcda5"/>
          </v:shape>
          <o:OLEObject Type="Embed" ProgID="Equation.DSMT4" ShapeID="_x0000_i1573" DrawAspect="Content" ObjectID="_1822317396" r:id="rId562"/>
        </w:object>
      </w:r>
      <w:r>
        <w:rPr>
          <w:sz w:val="21"/>
        </w:rPr>
        <w:t>的余弦值为</w:t>
      </w:r>
      <w:r>
        <w:object w:dxaOrig="351" w:dyaOrig="598">
          <v:shape id="_x0000_i1574" type="#_x0000_t75" alt="eqId3fe2c533dbc23a34518f72f3cb14f330" style="width:17.65pt;height:30pt" o:ole="">
            <v:imagedata r:id="rId563" o:title="eqId3fe2c533dbc23a34518f72f3cb14f330"/>
          </v:shape>
          <o:OLEObject Type="Embed" ProgID="Equation.DSMT4" ShapeID="_x0000_i1574" DrawAspect="Content" ObjectID="_1822317397" r:id="rId564"/>
        </w:object>
      </w:r>
      <w:r>
        <w:rPr>
          <w:sz w:val="21"/>
        </w:rPr>
        <w:t>，求</w:t>
      </w:r>
      <w:r>
        <w:object w:dxaOrig="422" w:dyaOrig="531">
          <v:shape id="_x0000_i1575" type="#_x0000_t75" alt="eqIdb27940ef045f9701269a2740a0d09fc8" style="width:21pt;height:26.65pt" o:ole="">
            <v:imagedata r:id="rId565" o:title="eqIdb27940ef045f9701269a2740a0d09fc8"/>
          </v:shape>
          <o:OLEObject Type="Embed" ProgID="Equation.DSMT4" ShapeID="_x0000_i1575" DrawAspect="Content" ObjectID="_1822317398" r:id="rId566"/>
        </w:object>
      </w:r>
      <w:r>
        <w:rPr>
          <w:sz w:val="21"/>
        </w:rPr>
        <w:t>的值．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43BD39B7" wp14:editId="4D5BEE22">
            <wp:extent cx="1905000" cy="1743075"/>
            <wp:effectExtent l="0" t="0" r="0" b="9525"/>
            <wp:docPr id="100181" name="图片 100181" descr="@@@36850b8c908040f3af573e5247e55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 descr="@@@36850b8c908040f3af573e5247e5524e"/>
                    <pic:cNvPicPr>
                      <a:picLocks noChangeAspect="1"/>
                    </pic:cNvPicPr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lastRenderedPageBreak/>
        <w:t>28</w:t>
      </w:r>
      <w:r w:rsidR="00D419FD">
        <w:rPr>
          <w:sz w:val="21"/>
        </w:rPr>
        <w:t>．（</w:t>
      </w:r>
      <w:r w:rsidR="00D419FD">
        <w:rPr>
          <w:sz w:val="21"/>
        </w:rPr>
        <w:t>2021·</w:t>
      </w:r>
      <w:r w:rsidR="00D419FD">
        <w:rPr>
          <w:sz w:val="21"/>
        </w:rPr>
        <w:t>全国甲卷</w:t>
      </w:r>
      <w:r w:rsidR="00D419FD">
        <w:rPr>
          <w:sz w:val="21"/>
        </w:rPr>
        <w:t>·</w:t>
      </w:r>
      <w:r w:rsidR="00D419FD">
        <w:rPr>
          <w:sz w:val="21"/>
        </w:rPr>
        <w:t>高考真题）已知直三棱柱</w:t>
      </w:r>
      <w:r w:rsidR="00D419FD">
        <w:object w:dxaOrig="1214" w:dyaOrig="320">
          <v:shape id="_x0000_i1587" type="#_x0000_t75" alt="eqId42d3a82b8e587ee890467835bc4e854c" style="width:60.65pt;height:16pt" o:ole="">
            <v:imagedata r:id="rId119" o:title="eqId42d3a82b8e587ee890467835bc4e854c"/>
          </v:shape>
          <o:OLEObject Type="Embed" ProgID="Equation.DSMT4" ShapeID="_x0000_i1587" DrawAspect="Content" ObjectID="_1822317399" r:id="rId568"/>
        </w:object>
      </w:r>
      <w:r w:rsidR="00D419FD">
        <w:rPr>
          <w:sz w:val="21"/>
        </w:rPr>
        <w:t>中，侧面</w:t>
      </w:r>
      <w:r w:rsidR="00D419FD">
        <w:object w:dxaOrig="686" w:dyaOrig="316">
          <v:shape id="_x0000_i1588" type="#_x0000_t75" alt="eqIde9edc50f7febbc2d5d8dcdc23a3630a7" style="width:34.35pt;height:15.65pt" o:ole="">
            <v:imagedata r:id="rId147" o:title="eqIde9edc50f7febbc2d5d8dcdc23a3630a7"/>
          </v:shape>
          <o:OLEObject Type="Embed" ProgID="Equation.DSMT4" ShapeID="_x0000_i1588" DrawAspect="Content" ObjectID="_1822317400" r:id="rId569"/>
        </w:object>
      </w:r>
      <w:r w:rsidR="00D419FD">
        <w:rPr>
          <w:sz w:val="21"/>
        </w:rPr>
        <w:t>为正方形，</w:t>
      </w:r>
      <w:r w:rsidR="00D419FD">
        <w:object w:dxaOrig="1161" w:dyaOrig="250">
          <v:shape id="_x0000_i1589" type="#_x0000_t75" alt="eqIdf121eabff3c62c1a196d9ca5f6f83f0b" style="width:58pt;height:12.65pt" o:ole="">
            <v:imagedata r:id="rId149" o:title="eqIdf121eabff3c62c1a196d9ca5f6f83f0b"/>
          </v:shape>
          <o:OLEObject Type="Embed" ProgID="Equation.DSMT4" ShapeID="_x0000_i1589" DrawAspect="Content" ObjectID="_1822317401" r:id="rId570"/>
        </w:objec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E</w: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F</w:t>
      </w:r>
      <w:r w:rsidR="00D419FD">
        <w:rPr>
          <w:sz w:val="21"/>
        </w:rPr>
        <w:t>分别为</w:t>
      </w:r>
      <w:r w:rsidR="00D419FD">
        <w:object w:dxaOrig="369" w:dyaOrig="245">
          <v:shape id="_x0000_i1590" type="#_x0000_t75" alt="eqId60ef95894ceebaf236170e8832dcf7e3" style="width:18.35pt;height:12.35pt" o:ole="">
            <v:imagedata r:id="rId96" o:title="eqId60ef95894ceebaf236170e8832dcf7e3"/>
          </v:shape>
          <o:OLEObject Type="Embed" ProgID="Equation.DSMT4" ShapeID="_x0000_i1590" DrawAspect="Content" ObjectID="_1822317402" r:id="rId571"/>
        </w:object>
      </w:r>
      <w:r w:rsidR="00D419FD">
        <w:rPr>
          <w:sz w:val="21"/>
        </w:rPr>
        <w:t>和</w:t>
      </w:r>
      <w:r w:rsidR="00D419FD">
        <w:object w:dxaOrig="387" w:dyaOrig="326">
          <v:shape id="_x0000_i1591" type="#_x0000_t75" alt="eqId9d88bf46ad08f9677c37eed1d0369329" style="width:19.35pt;height:16.35pt" o:ole="">
            <v:imagedata r:id="rId152" o:title="eqId9d88bf46ad08f9677c37eed1d0369329"/>
          </v:shape>
          <o:OLEObject Type="Embed" ProgID="Equation.DSMT4" ShapeID="_x0000_i1591" DrawAspect="Content" ObjectID="_1822317403" r:id="rId572"/>
        </w:object>
      </w:r>
      <w:r w:rsidR="00D419FD">
        <w:rPr>
          <w:sz w:val="21"/>
        </w:rPr>
        <w:t>的中点，</w:t>
      </w:r>
      <w:r w:rsidR="00D419FD">
        <w:rPr>
          <w:rFonts w:eastAsia="Times New Roman" w:cs="Times New Roman"/>
          <w:i/>
          <w:sz w:val="21"/>
        </w:rPr>
        <w:t>D</w:t>
      </w:r>
      <w:r w:rsidR="00D419FD">
        <w:rPr>
          <w:sz w:val="21"/>
        </w:rPr>
        <w:t>为棱</w:t>
      </w:r>
      <w:r w:rsidR="00D419FD">
        <w:object w:dxaOrig="422" w:dyaOrig="321">
          <v:shape id="_x0000_i1592" type="#_x0000_t75" alt="eqId11ddc92d84d188c66b435664a7e7b5a4" style="width:21pt;height:16pt" o:ole="">
            <v:imagedata r:id="rId158" o:title="eqId11ddc92d84d188c66b435664a7e7b5a4"/>
          </v:shape>
          <o:OLEObject Type="Embed" ProgID="Equation.DSMT4" ShapeID="_x0000_i1592" DrawAspect="Content" ObjectID="_1822317404" r:id="rId573"/>
        </w:object>
      </w:r>
      <w:r w:rsidR="00D419FD">
        <w:rPr>
          <w:sz w:val="21"/>
        </w:rPr>
        <w:t>上的点．</w:t>
      </w:r>
      <w:r w:rsidR="00D419FD">
        <w:object w:dxaOrig="932" w:dyaOrig="314">
          <v:shape id="_x0000_i1593" type="#_x0000_t75" alt="eqId0023280949eda97787964f0a9d41ed2e" style="width:46.65pt;height:15.65pt" o:ole="">
            <v:imagedata r:id="rId154" o:title="eqId0023280949eda97787964f0a9d41ed2e"/>
          </v:shape>
          <o:OLEObject Type="Embed" ProgID="Equation.DSMT4" ShapeID="_x0000_i1593" DrawAspect="Content" ObjectID="_1822317405" r:id="rId574"/>
        </w:object>
      </w:r>
      <w:r w:rsidR="00D419FD">
        <w:rPr>
          <w:sz w:val="21"/>
        </w:rPr>
        <w:t xml:space="preserve"> 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）证明：</w:t>
      </w:r>
      <w:r>
        <w:object w:dxaOrig="879" w:dyaOrig="222">
          <v:shape id="_x0000_i1594" type="#_x0000_t75" alt="eqId6a7a3dc3f3a02f4400e22dec2f2fee23" style="width:44pt;height:11pt" o:ole="">
            <v:imagedata r:id="rId160" o:title="eqId6a7a3dc3f3a02f4400e22dec2f2fee23"/>
          </v:shape>
          <o:OLEObject Type="Embed" ProgID="Equation.DSMT4" ShapeID="_x0000_i1594" DrawAspect="Content" ObjectID="_1822317406" r:id="rId575"/>
        </w:object>
      </w:r>
      <w:r>
        <w:rPr>
          <w:sz w:val="21"/>
        </w:rPr>
        <w:t>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rFonts w:eastAsiaTheme="minorEastAsia" w:cs="Times New Roman"/>
          <w:noProof/>
          <w:kern w:val="0"/>
          <w:sz w:val="24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）当</w:t>
      </w:r>
      <w:r>
        <w:object w:dxaOrig="404" w:dyaOrig="316">
          <v:shape id="_x0000_i1595" type="#_x0000_t75" alt="eqId87cdc08e1c4a04a18d5ecea03393e36d" style="width:20.35pt;height:15.65pt" o:ole="">
            <v:imagedata r:id="rId576" o:title="eqId87cdc08e1c4a04a18d5ecea03393e36d"/>
          </v:shape>
          <o:OLEObject Type="Embed" ProgID="Equation.DSMT4" ShapeID="_x0000_i1595" DrawAspect="Content" ObjectID="_1822317407" r:id="rId577"/>
        </w:object>
      </w:r>
      <w:r>
        <w:rPr>
          <w:sz w:val="21"/>
        </w:rPr>
        <w:t>为何值时，面</w:t>
      </w:r>
      <w:r>
        <w:object w:dxaOrig="704" w:dyaOrig="316">
          <v:shape id="_x0000_i1596" type="#_x0000_t75" alt="eqId58cc6184b191e6da43911e701121517e" style="width:35.35pt;height:15.65pt" o:ole="">
            <v:imagedata r:id="rId127" o:title="eqId58cc6184b191e6da43911e701121517e"/>
          </v:shape>
          <o:OLEObject Type="Embed" ProgID="Equation.DSMT4" ShapeID="_x0000_i1596" DrawAspect="Content" ObjectID="_1822317408" r:id="rId578"/>
        </w:object>
      </w:r>
      <w:r>
        <w:rPr>
          <w:sz w:val="21"/>
        </w:rPr>
        <w:t>与面</w:t>
      </w:r>
      <w:r>
        <w:object w:dxaOrig="499" w:dyaOrig="230">
          <v:shape id="_x0000_i1597" type="#_x0000_t75" alt="eqIdaf6c9a36e2ef7189317ae652c56e49c8" style="width:25pt;height:11.65pt" o:ole="">
            <v:imagedata r:id="rId579" o:title="eqIdaf6c9a36e2ef7189317ae652c56e49c8"/>
          </v:shape>
          <o:OLEObject Type="Embed" ProgID="Equation.DSMT4" ShapeID="_x0000_i1597" DrawAspect="Content" ObjectID="_1822317409" r:id="rId580"/>
        </w:object>
      </w:r>
      <w:r>
        <w:rPr>
          <w:sz w:val="21"/>
        </w:rPr>
        <w:t>所成的二面角的正弦值最小</w:t>
      </w:r>
      <w:r>
        <w:rPr>
          <w:sz w:val="21"/>
        </w:rPr>
        <w:t>?</w:t>
      </w:r>
      <w:r w:rsidR="00122F4B" w:rsidRPr="00122F4B">
        <w:rPr>
          <w:rFonts w:eastAsia="Times New Roman" w:cs="Times New Roman"/>
          <w:noProof/>
          <w:kern w:val="0"/>
          <w:sz w:val="24"/>
        </w:rPr>
        <w:t xml:space="preserve"> 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1D7EADD9" wp14:editId="1FE022B2">
            <wp:extent cx="1457325" cy="1714500"/>
            <wp:effectExtent l="0" t="0" r="9525" b="0"/>
            <wp:docPr id="100191" name="图片 100191" descr="@@@fabe3649-3be0-449f-b8a2-e6eb157300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图片 100191" descr="@@@fabe3649-3be0-449f-b8a2-e6eb1573004f"/>
                    <pic:cNvPicPr>
                      <a:picLocks noChangeAspect="1"/>
                    </pic:cNvPicPr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29</w:t>
      </w:r>
      <w:r w:rsidR="00D419FD">
        <w:rPr>
          <w:sz w:val="21"/>
        </w:rPr>
        <w:t>．（</w:t>
      </w:r>
      <w:r w:rsidR="00D419FD">
        <w:rPr>
          <w:sz w:val="21"/>
        </w:rPr>
        <w:t>2024·</w:t>
      </w:r>
      <w:r w:rsidR="00D419FD">
        <w:rPr>
          <w:sz w:val="21"/>
        </w:rPr>
        <w:t>全国甲卷</w:t>
      </w:r>
      <w:r w:rsidR="00D419FD">
        <w:rPr>
          <w:sz w:val="21"/>
        </w:rPr>
        <w:t>·</w:t>
      </w:r>
      <w:r w:rsidR="00D419FD">
        <w:rPr>
          <w:sz w:val="21"/>
        </w:rPr>
        <w:t>高考真题）如图，</w:t>
      </w:r>
      <w:r w:rsidR="00D419FD">
        <w:object w:dxaOrig="1724" w:dyaOrig="276">
          <v:shape id="_x0000_i1598" type="#_x0000_t75" alt="eqId62144e91faeae6b634f7dc0a28d0f79a" style="width:86.35pt;height:13.65pt" o:ole="">
            <v:imagedata r:id="rId582" o:title="eqId62144e91faeae6b634f7dc0a28d0f79a"/>
          </v:shape>
          <o:OLEObject Type="Embed" ProgID="Equation.DSMT4" ShapeID="_x0000_i1598" DrawAspect="Content" ObjectID="_1822317410" r:id="rId583"/>
        </w:object>
      </w:r>
      <w:r w:rsidR="00D419FD">
        <w:rPr>
          <w:sz w:val="21"/>
        </w:rPr>
        <w:t>，</w:t>
      </w:r>
      <w:r w:rsidR="00D419FD">
        <w:object w:dxaOrig="2163" w:dyaOrig="242">
          <v:shape id="_x0000_i1599" type="#_x0000_t75" alt="eqId92d65be32159e3b778677cddb989b28f" style="width:108pt;height:12pt" o:ole="">
            <v:imagedata r:id="rId584" o:title="eqId92d65be32159e3b778677cddb989b28f"/>
          </v:shape>
          <o:OLEObject Type="Embed" ProgID="Equation.DSMT4" ShapeID="_x0000_i1599" DrawAspect="Content" ObjectID="_1822317411" r:id="rId585"/>
        </w:object>
      </w:r>
      <w:r w:rsidR="00D419FD">
        <w:rPr>
          <w:sz w:val="21"/>
        </w:rPr>
        <w:t>，</w:t>
      </w:r>
      <w:r w:rsidR="00D419FD">
        <w:object w:dxaOrig="2112" w:dyaOrig="338">
          <v:shape id="_x0000_i1600" type="#_x0000_t75" alt="eqIdae16f0e7561e767d9c23f7b6b247df94" style="width:105.65pt;height:17pt" o:ole="">
            <v:imagedata r:id="rId586" o:title="eqIdae16f0e7561e767d9c23f7b6b247df94"/>
          </v:shape>
          <o:OLEObject Type="Embed" ProgID="Equation.DSMT4" ShapeID="_x0000_i1600" DrawAspect="Content" ObjectID="_1822317412" r:id="rId587"/>
        </w:object>
      </w:r>
      <w:r w:rsidR="00D419FD">
        <w:rPr>
          <w:sz w:val="21"/>
        </w:rPr>
        <w:t>，</w:t>
      </w:r>
      <w:r w:rsidR="00D419FD">
        <w:object w:dxaOrig="826" w:dyaOrig="274">
          <v:shape id="_x0000_i1601" type="#_x0000_t75" alt="eqId941eba4dbc1094107e1eeb02c8d8cd56" style="width:41.35pt;height:13.65pt" o:ole="">
            <v:imagedata r:id="rId588" o:title="eqId941eba4dbc1094107e1eeb02c8d8cd56"/>
          </v:shape>
          <o:OLEObject Type="Embed" ProgID="Equation.DSMT4" ShapeID="_x0000_i1601" DrawAspect="Content" ObjectID="_1822317413" r:id="rId589"/>
        </w:object>
      </w:r>
      <w:r w:rsidR="00D419FD">
        <w:rPr>
          <w:sz w:val="21"/>
        </w:rPr>
        <w:t>,</w:t>
      </w:r>
      <w:r w:rsidR="00D419FD">
        <w:object w:dxaOrig="281" w:dyaOrig="228">
          <v:shape id="_x0000_i1602" type="#_x0000_t75" alt="eqIdac047e91852b91af639feec23a9598b2" style="width:14pt;height:11.35pt" o:ole="">
            <v:imagedata r:id="rId398" o:title="eqIdac047e91852b91af639feec23a9598b2"/>
          </v:shape>
          <o:OLEObject Type="Embed" ProgID="Equation.DSMT4" ShapeID="_x0000_i1602" DrawAspect="Content" ObjectID="_1822317414" r:id="rId590"/>
        </w:object>
      </w:r>
      <w:r w:rsidR="00D419FD">
        <w:rPr>
          <w:sz w:val="21"/>
        </w:rPr>
        <w:t>为</w:t>
      </w:r>
      <w:r w:rsidR="00D419FD">
        <w:object w:dxaOrig="351" w:dyaOrig="245">
          <v:shape id="_x0000_i1603" type="#_x0000_t75" alt="eqId9d78abbad68bbbf12af10cd40ef4c353" style="width:17.65pt;height:12.35pt" o:ole="">
            <v:imagedata r:id="rId220" o:title="eqId9d78abbad68bbbf12af10cd40ef4c353"/>
          </v:shape>
          <o:OLEObject Type="Embed" ProgID="Equation.DSMT4" ShapeID="_x0000_i1603" DrawAspect="Content" ObjectID="_1822317415" r:id="rId591"/>
        </w:object>
      </w:r>
      <w:r w:rsidR="00D419FD">
        <w:rPr>
          <w:sz w:val="21"/>
        </w:rPr>
        <w:t>的中点</w:t>
      </w:r>
      <w:r w:rsidR="00D419FD">
        <w:rPr>
          <w:sz w:val="21"/>
        </w:rPr>
        <w:t>.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证明：</w:t>
      </w:r>
      <w:r>
        <w:object w:dxaOrig="615" w:dyaOrig="248">
          <v:shape id="_x0000_i1604" type="#_x0000_t75" alt="eqIddd0285afe567ca0b32f0ccafc30167cc" style="width:30.65pt;height:12.35pt" o:ole="">
            <v:imagedata r:id="rId592" o:title="eqIddd0285afe567ca0b32f0ccafc30167cc"/>
          </v:shape>
          <o:OLEObject Type="Embed" ProgID="Equation.DSMT4" ShapeID="_x0000_i1604" DrawAspect="Content" ObjectID="_1822317416" r:id="rId593"/>
        </w:object>
      </w:r>
      <w:r>
        <w:rPr>
          <w:sz w:val="21"/>
        </w:rPr>
        <w:t>平面</w:t>
      </w:r>
      <w:r>
        <w:object w:dxaOrig="492" w:dyaOrig="245">
          <v:shape id="_x0000_i1605" type="#_x0000_t75" alt="eqIda09d9d486b7f91ba933210dd013a7f2c" style="width:24.65pt;height:12.35pt" o:ole="">
            <v:imagedata r:id="rId594" o:title="eqIda09d9d486b7f91ba933210dd013a7f2c"/>
          </v:shape>
          <o:OLEObject Type="Embed" ProgID="Equation.DSMT4" ShapeID="_x0000_i1605" DrawAspect="Content" ObjectID="_1822317417" r:id="rId595"/>
        </w:object>
      </w:r>
      <w:r>
        <w:rPr>
          <w:sz w:val="21"/>
        </w:rPr>
        <w:t>；</w:t>
      </w:r>
    </w:p>
    <w:p w:rsidR="00122F4B" w:rsidRDefault="00D419FD" w:rsidP="00D419FD">
      <w:pPr>
        <w:spacing w:line="360" w:lineRule="auto"/>
        <w:ind w:firstLine="420"/>
        <w:textAlignment w:val="center"/>
        <w:rPr>
          <w:rFonts w:eastAsiaTheme="minorEastAsia" w:cs="Times New Roman"/>
          <w:noProof/>
          <w:kern w:val="0"/>
          <w:sz w:val="24"/>
        </w:rPr>
      </w:pPr>
      <w:r>
        <w:rPr>
          <w:sz w:val="21"/>
        </w:rPr>
        <w:t>(2)</w:t>
      </w:r>
      <w:r>
        <w:rPr>
          <w:sz w:val="21"/>
        </w:rPr>
        <w:t>求点</w:t>
      </w:r>
      <w:r>
        <w:object w:dxaOrig="281" w:dyaOrig="228">
          <v:shape id="_x0000_i1606" type="#_x0000_t75" alt="eqIdac047e91852b91af639feec23a9598b2" style="width:14pt;height:11.35pt" o:ole="">
            <v:imagedata r:id="rId398" o:title="eqIdac047e91852b91af639feec23a9598b2"/>
          </v:shape>
          <o:OLEObject Type="Embed" ProgID="Equation.DSMT4" ShapeID="_x0000_i1606" DrawAspect="Content" ObjectID="_1822317418" r:id="rId596"/>
        </w:object>
      </w:r>
      <w:r>
        <w:rPr>
          <w:sz w:val="21"/>
        </w:rPr>
        <w:t>到</w:t>
      </w:r>
      <w:r>
        <w:object w:dxaOrig="510" w:dyaOrig="219">
          <v:shape id="_x0000_i1607" type="#_x0000_t75" alt="eqIdb9a32bd7a1b78b5a0ec562c4025aea8c" style="width:25.65pt;height:11pt" o:ole="">
            <v:imagedata r:id="rId312" o:title="eqIdb9a32bd7a1b78b5a0ec562c4025aea8c"/>
          </v:shape>
          <o:OLEObject Type="Embed" ProgID="Equation.DSMT4" ShapeID="_x0000_i1607" DrawAspect="Content" ObjectID="_1822317419" r:id="rId597"/>
        </w:object>
      </w:r>
      <w:r>
        <w:rPr>
          <w:sz w:val="21"/>
        </w:rPr>
        <w:t>的距离</w:t>
      </w:r>
      <w:r>
        <w:rPr>
          <w:sz w:val="21"/>
        </w:rPr>
        <w:t>.</w:t>
      </w:r>
      <w:r w:rsidR="00122F4B" w:rsidRPr="00122F4B">
        <w:rPr>
          <w:rFonts w:eastAsia="Times New Roman" w:cs="Times New Roman"/>
          <w:noProof/>
          <w:kern w:val="0"/>
          <w:sz w:val="24"/>
        </w:rPr>
        <w:t xml:space="preserve"> 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462FB86E" wp14:editId="2FC33A04">
            <wp:extent cx="1504950" cy="1476375"/>
            <wp:effectExtent l="0" t="0" r="0" b="9525"/>
            <wp:docPr id="100201" name="图片 100201" descr="@@@613d6538-79d1-4b4c-8115-f99188bfc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图片 100201" descr="@@@613d6538-79d1-4b4c-8115-f99188bfc097"/>
                    <pic:cNvPicPr>
                      <a:picLocks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t>30</w:t>
      </w:r>
      <w:r w:rsidR="00D419FD">
        <w:rPr>
          <w:sz w:val="21"/>
        </w:rPr>
        <w:t>．（</w:t>
      </w:r>
      <w:r w:rsidR="00D419FD">
        <w:rPr>
          <w:sz w:val="21"/>
        </w:rPr>
        <w:t>2024·</w:t>
      </w:r>
      <w:r w:rsidR="00D419FD">
        <w:rPr>
          <w:sz w:val="21"/>
        </w:rPr>
        <w:t>天津</w:t>
      </w:r>
      <w:r w:rsidR="00D419FD">
        <w:rPr>
          <w:sz w:val="21"/>
        </w:rPr>
        <w:t>·</w:t>
      </w:r>
      <w:r w:rsidR="00D419FD">
        <w:rPr>
          <w:sz w:val="21"/>
        </w:rPr>
        <w:t>高考真题）如图，在四棱柱</w:t>
      </w:r>
      <w:r w:rsidR="00D419FD">
        <w:object w:dxaOrig="1566" w:dyaOrig="316">
          <v:shape id="_x0000_i2478" type="#_x0000_t75" alt="eqId6e09725691ee7851f54c0dee86b2bf55" style="width:78.35pt;height:15.65pt" o:ole="">
            <v:imagedata r:id="rId374" o:title="eqId6e09725691ee7851f54c0dee86b2bf55"/>
          </v:shape>
          <o:OLEObject Type="Embed" ProgID="Equation.DSMT4" ShapeID="_x0000_i2478" DrawAspect="Content" ObjectID="_1822317420" r:id="rId599"/>
        </w:object>
      </w:r>
      <w:r w:rsidR="00D419FD">
        <w:rPr>
          <w:sz w:val="21"/>
        </w:rPr>
        <w:t>中，</w:t>
      </w:r>
      <w:r w:rsidR="00D419FD">
        <w:object w:dxaOrig="580" w:dyaOrig="318">
          <v:shape id="_x0000_i2479" type="#_x0000_t75" alt="eqIde1ecf072589c0f901d92f6bda111d841" style="width:29pt;height:16pt" o:ole="">
            <v:imagedata r:id="rId600" o:title="eqIde1ecf072589c0f901d92f6bda111d841"/>
          </v:shape>
          <o:OLEObject Type="Embed" ProgID="Equation.DSMT4" ShapeID="_x0000_i2479" DrawAspect="Content" ObjectID="_1822317421" r:id="rId601"/>
        </w:object>
      </w:r>
      <w:r w:rsidR="00D419FD">
        <w:rPr>
          <w:sz w:val="21"/>
        </w:rPr>
        <w:t>平面</w:t>
      </w:r>
      <w:r w:rsidR="00D419FD">
        <w:object w:dxaOrig="633" w:dyaOrig="245">
          <v:shape id="_x0000_i2480" type="#_x0000_t75" alt="eqId411b38a18046fea8e9fab1f9f9b80a5f" style="width:31.65pt;height:12.35pt" o:ole="">
            <v:imagedata r:id="rId108" o:title="eqId411b38a18046fea8e9fab1f9f9b80a5f"/>
          </v:shape>
          <o:OLEObject Type="Embed" ProgID="Equation.DSMT4" ShapeID="_x0000_i2480" DrawAspect="Content" ObjectID="_1822317422" r:id="rId602"/>
        </w:object>
      </w:r>
      <w:r w:rsidR="00D419FD">
        <w:rPr>
          <w:sz w:val="21"/>
        </w:rPr>
        <w:t>，</w:t>
      </w:r>
      <w:r w:rsidR="00D419FD">
        <w:object w:dxaOrig="1759" w:dyaOrig="283">
          <v:shape id="_x0000_i2481" type="#_x0000_t75" alt="eqId92d31b5ccc8981cdb36a23666c915cb0" style="width:88pt;height:14pt" o:ole="">
            <v:imagedata r:id="rId603" o:title="eqId92d31b5ccc8981cdb36a23666c915cb0"/>
          </v:shape>
          <o:OLEObject Type="Embed" ProgID="Equation.DSMT4" ShapeID="_x0000_i2481" DrawAspect="Content" ObjectID="_1822317423" r:id="rId604"/>
        </w:object>
      </w:r>
      <w:r w:rsidR="00D419FD">
        <w:rPr>
          <w:sz w:val="21"/>
        </w:rPr>
        <w:t>，</w:t>
      </w:r>
      <w:r w:rsidR="00D419FD">
        <w:object w:dxaOrig="2376" w:dyaOrig="314">
          <v:shape id="_x0000_i2482" type="#_x0000_t75" alt="eqId26f2d1403904c14839169bacc4fa5025" style="width:118.65pt;height:15.65pt" o:ole="">
            <v:imagedata r:id="rId605" o:title="eqId26f2d1403904c14839169bacc4fa5025"/>
          </v:shape>
          <o:OLEObject Type="Embed" ProgID="Equation.DSMT4" ShapeID="_x0000_i2482" DrawAspect="Content" ObjectID="_1822317424" r:id="rId606"/>
        </w:object>
      </w:r>
      <w:r w:rsidR="00D419FD">
        <w:rPr>
          <w:sz w:val="21"/>
        </w:rPr>
        <w:t>．</w:t>
      </w:r>
      <w:r w:rsidR="00D419FD">
        <w:object w:dxaOrig="527" w:dyaOrig="277">
          <v:shape id="_x0000_i2483" type="#_x0000_t75" alt="eqId7789a500686c7a73770404ead6af0590" style="width:26.35pt;height:14pt" o:ole="">
            <v:imagedata r:id="rId607" o:title="eqId7789a500686c7a73770404ead6af0590"/>
          </v:shape>
          <o:OLEObject Type="Embed" ProgID="Equation.DSMT4" ShapeID="_x0000_i2483" DrawAspect="Content" ObjectID="_1822317425" r:id="rId608"/>
        </w:object>
      </w:r>
      <w:r w:rsidR="00D419FD">
        <w:rPr>
          <w:sz w:val="21"/>
        </w:rPr>
        <w:t>分别为</w:t>
      </w:r>
      <w:r w:rsidR="00D419FD">
        <w:object w:dxaOrig="862" w:dyaOrig="316">
          <v:shape id="_x0000_i2484" type="#_x0000_t75" alt="eqId11c822ebea77094155a3b06c7c7586c2" style="width:43pt;height:15.65pt" o:ole="">
            <v:imagedata r:id="rId609" o:title="eqId11c822ebea77094155a3b06c7c7586c2"/>
          </v:shape>
          <o:OLEObject Type="Embed" ProgID="Equation.DSMT4" ShapeID="_x0000_i2484" DrawAspect="Content" ObjectID="_1822317426" r:id="rId610"/>
        </w:object>
      </w:r>
      <w:r w:rsidR="00D419FD">
        <w:rPr>
          <w:sz w:val="21"/>
        </w:rPr>
        <w:t>的中点，</w:t>
      </w:r>
    </w:p>
    <w:p w:rsidR="00122F4B" w:rsidRDefault="00D419FD" w:rsidP="00122F4B">
      <w:pPr>
        <w:spacing w:line="360" w:lineRule="auto"/>
        <w:ind w:firstLineChars="95" w:firstLine="199"/>
        <w:textAlignment w:val="center"/>
        <w:rPr>
          <w:sz w:val="21"/>
        </w:rPr>
      </w:pPr>
      <w:r>
        <w:rPr>
          <w:sz w:val="21"/>
        </w:rPr>
        <w:t>(1)</w:t>
      </w:r>
      <w:r>
        <w:rPr>
          <w:sz w:val="21"/>
        </w:rPr>
        <w:t>求证：</w:t>
      </w:r>
      <w:r>
        <w:object w:dxaOrig="598" w:dyaOrig="319">
          <v:shape id="_x0000_i2485" type="#_x0000_t75" alt="eqId6cd044eb8a9c57cb65c2d42d9f25ca7b" style="width:30pt;height:16pt" o:ole="">
            <v:imagedata r:id="rId611" o:title="eqId6cd044eb8a9c57cb65c2d42d9f25ca7b"/>
          </v:shape>
          <o:OLEObject Type="Embed" ProgID="Equation.DSMT4" ShapeID="_x0000_i2485" DrawAspect="Content" ObjectID="_1822317427" r:id="rId612"/>
        </w:object>
      </w:r>
      <w:r>
        <w:rPr>
          <w:sz w:val="21"/>
        </w:rPr>
        <w:t>平面</w:t>
      </w:r>
      <w:r>
        <w:object w:dxaOrig="598" w:dyaOrig="316">
          <v:shape id="_x0000_i2486" type="#_x0000_t75" alt="eqId893fa5f7ababd4524411a054a7362ae3" style="width:30pt;height:15.65pt" o:ole="">
            <v:imagedata r:id="rId613" o:title="eqId893fa5f7ababd4524411a054a7362ae3"/>
          </v:shape>
          <o:OLEObject Type="Embed" ProgID="Equation.DSMT4" ShapeID="_x0000_i2486" DrawAspect="Content" ObjectID="_1822317428" r:id="rId614"/>
        </w:object>
      </w:r>
      <w:r>
        <w:rPr>
          <w:sz w:val="21"/>
        </w:rPr>
        <w:t>；</w:t>
      </w:r>
      <w:r>
        <w:rPr>
          <w:sz w:val="21"/>
        </w:rPr>
        <w:t>(2)</w:t>
      </w:r>
      <w:r>
        <w:rPr>
          <w:sz w:val="21"/>
        </w:rPr>
        <w:t>求平面</w:t>
      </w:r>
      <w:r>
        <w:object w:dxaOrig="598" w:dyaOrig="316">
          <v:shape id="_x0000_i2487" type="#_x0000_t75" alt="eqId893fa5f7ababd4524411a054a7362ae3" style="width:30pt;height:15.65pt" o:ole="">
            <v:imagedata r:id="rId613" o:title="eqId893fa5f7ababd4524411a054a7362ae3"/>
          </v:shape>
          <o:OLEObject Type="Embed" ProgID="Equation.DSMT4" ShapeID="_x0000_i2487" DrawAspect="Content" ObjectID="_1822317429" r:id="rId615"/>
        </w:object>
      </w:r>
      <w:r>
        <w:rPr>
          <w:sz w:val="21"/>
        </w:rPr>
        <w:t>与平面</w:t>
      </w:r>
      <w:r>
        <w:object w:dxaOrig="704" w:dyaOrig="316">
          <v:shape id="_x0000_i2488" type="#_x0000_t75" alt="eqId58cc6184b191e6da43911e701121517e" style="width:35.35pt;height:15.65pt" o:ole="">
            <v:imagedata r:id="rId127" o:title="eqId58cc6184b191e6da43911e701121517e"/>
          </v:shape>
          <o:OLEObject Type="Embed" ProgID="Equation.DSMT4" ShapeID="_x0000_i2488" DrawAspect="Content" ObjectID="_1822317430" r:id="rId616"/>
        </w:object>
      </w:r>
      <w:r>
        <w:rPr>
          <w:sz w:val="21"/>
        </w:rPr>
        <w:t>夹角余弦值；</w:t>
      </w:r>
    </w:p>
    <w:p w:rsidR="00122F4B" w:rsidRDefault="00D419FD" w:rsidP="00122F4B">
      <w:pPr>
        <w:spacing w:line="360" w:lineRule="auto"/>
        <w:ind w:firstLineChars="0" w:firstLine="210"/>
        <w:textAlignment w:val="center"/>
        <w:rPr>
          <w:sz w:val="21"/>
        </w:rPr>
      </w:pPr>
      <w:r>
        <w:rPr>
          <w:sz w:val="21"/>
        </w:rPr>
        <w:t>(3)</w:t>
      </w:r>
      <w:r>
        <w:rPr>
          <w:sz w:val="21"/>
        </w:rPr>
        <w:t>求点</w:t>
      </w:r>
      <w:r>
        <w:object w:dxaOrig="193" w:dyaOrig="208">
          <v:shape id="_x0000_i1619" type="#_x0000_t75" alt="eqId7f9e8449aad35c5d840a3395ea86df6d" style="width:9.65pt;height:10.35pt" o:ole="">
            <v:imagedata r:id="rId194" o:title="eqId7f9e8449aad35c5d840a3395ea86df6d"/>
          </v:shape>
          <o:OLEObject Type="Embed" ProgID="Equation.DSMT4" ShapeID="_x0000_i1619" DrawAspect="Content" ObjectID="_1822317431" r:id="rId617"/>
        </w:object>
      </w:r>
      <w:r>
        <w:rPr>
          <w:sz w:val="21"/>
        </w:rPr>
        <w:t>到平面</w:t>
      </w:r>
      <w:r>
        <w:object w:dxaOrig="598" w:dyaOrig="316">
          <v:shape id="_x0000_i1620" type="#_x0000_t75" alt="eqId893fa5f7ababd4524411a054a7362ae3" style="width:30pt;height:15.65pt" o:ole="">
            <v:imagedata r:id="rId613" o:title="eqId893fa5f7ababd4524411a054a7362ae3"/>
          </v:shape>
          <o:OLEObject Type="Embed" ProgID="Equation.DSMT4" ShapeID="_x0000_i1620" DrawAspect="Content" ObjectID="_1822317432" r:id="rId618"/>
        </w:object>
      </w:r>
      <w:r>
        <w:rPr>
          <w:sz w:val="21"/>
        </w:rPr>
        <w:t>的距离．</w:t>
      </w:r>
    </w:p>
    <w:p w:rsidR="00D419FD" w:rsidRDefault="00122F4B" w:rsidP="00122F4B">
      <w:pPr>
        <w:spacing w:line="360" w:lineRule="auto"/>
        <w:ind w:firstLine="480"/>
        <w:jc w:val="right"/>
        <w:textAlignment w:val="center"/>
      </w:pPr>
      <w:r>
        <w:rPr>
          <w:rFonts w:eastAsia="Times New Roman" w:cs="Times New Roman"/>
          <w:noProof/>
          <w:kern w:val="0"/>
          <w:sz w:val="24"/>
        </w:rPr>
        <w:drawing>
          <wp:inline distT="0" distB="0" distL="114300" distR="114300" wp14:anchorId="17501BFD" wp14:editId="774E665A">
            <wp:extent cx="1228725" cy="1524000"/>
            <wp:effectExtent l="0" t="0" r="9525" b="0"/>
            <wp:docPr id="100205" name="图片 100205" descr="@@@437062a9-491a-4590-92d3-f1aa736ca8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图片 100205" descr="@@@437062a9-491a-4590-92d3-f1aa736ca8b4"/>
                    <pic:cNvPicPr>
                      <a:picLocks noChangeAspect="1"/>
                    </pic:cNvPicPr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FD" w:rsidRDefault="00122F4B" w:rsidP="00D419FD">
      <w:pPr>
        <w:spacing w:line="360" w:lineRule="auto"/>
        <w:ind w:firstLine="420"/>
        <w:textAlignment w:val="center"/>
      </w:pPr>
      <w:r>
        <w:rPr>
          <w:rFonts w:hint="eastAsia"/>
          <w:sz w:val="21"/>
        </w:rPr>
        <w:lastRenderedPageBreak/>
        <w:t>3</w:t>
      </w:r>
      <w:r w:rsidR="00D419FD">
        <w:rPr>
          <w:sz w:val="21"/>
        </w:rPr>
        <w:t>1</w:t>
      </w:r>
      <w:r w:rsidR="00D419FD">
        <w:rPr>
          <w:sz w:val="21"/>
        </w:rPr>
        <w:t>．（</w:t>
      </w:r>
      <w:r w:rsidR="00D419FD">
        <w:rPr>
          <w:sz w:val="21"/>
        </w:rPr>
        <w:t>2023·</w:t>
      </w:r>
      <w:r w:rsidR="00D419FD">
        <w:rPr>
          <w:sz w:val="21"/>
        </w:rPr>
        <w:t>天津</w:t>
      </w:r>
      <w:r w:rsidR="00D419FD">
        <w:rPr>
          <w:sz w:val="21"/>
        </w:rPr>
        <w:t>·</w:t>
      </w:r>
      <w:r w:rsidR="00D419FD">
        <w:rPr>
          <w:sz w:val="21"/>
        </w:rPr>
        <w:t>高考真题）如图，在三棱台</w:t>
      </w:r>
      <w:r w:rsidR="00D419FD">
        <w:object w:dxaOrig="1214" w:dyaOrig="320">
          <v:shape id="_x0000_i1621" type="#_x0000_t75" alt="eqId42d3a82b8e587ee890467835bc4e854c" style="width:60.65pt;height:16pt" o:ole="">
            <v:imagedata r:id="rId119" o:title="eqId42d3a82b8e587ee890467835bc4e854c"/>
          </v:shape>
          <o:OLEObject Type="Embed" ProgID="Equation.DSMT4" ShapeID="_x0000_i1621" DrawAspect="Content" ObjectID="_1822317433" r:id="rId620"/>
        </w:object>
      </w:r>
      <w:r w:rsidR="00D419FD">
        <w:rPr>
          <w:sz w:val="21"/>
        </w:rPr>
        <w:t>中，</w:t>
      </w:r>
      <w:r w:rsidR="00D419FD">
        <w:object w:dxaOrig="580" w:dyaOrig="318">
          <v:shape id="_x0000_i1622" type="#_x0000_t75" alt="eqIde1ecf072589c0f901d92f6bda111d841" style="width:29pt;height:16pt" o:ole="">
            <v:imagedata r:id="rId600" o:title="eqIde1ecf072589c0f901d92f6bda111d841"/>
          </v:shape>
          <o:OLEObject Type="Embed" ProgID="Equation.DSMT4" ShapeID="_x0000_i1622" DrawAspect="Content" ObjectID="_1822317434" r:id="rId621"/>
        </w:object>
      </w:r>
      <w:r w:rsidR="00D419FD">
        <w:rPr>
          <w:sz w:val="21"/>
        </w:rPr>
        <w:t>平面</w:t>
      </w:r>
      <w:r w:rsidR="00D419FD">
        <w:object w:dxaOrig="3854" w:dyaOrig="316">
          <v:shape id="_x0000_i1623" type="#_x0000_t75" alt="eqIdc7d13df842e0c8e5fdd73648470371bd" style="width:192.65pt;height:15.65pt" o:ole="">
            <v:imagedata r:id="rId622" o:title="eqIdc7d13df842e0c8e5fdd73648470371bd"/>
          </v:shape>
          <o:OLEObject Type="Embed" ProgID="Equation.DSMT4" ShapeID="_x0000_i1623" DrawAspect="Content" ObjectID="_1822317435" r:id="rId623"/>
        </w:object>
      </w:r>
      <w:r w:rsidR="00D419FD">
        <w:rPr>
          <w:sz w:val="21"/>
        </w:rPr>
        <w:t>，</w:t>
      </w:r>
      <w:r w:rsidR="00D419FD">
        <w:object w:dxaOrig="281" w:dyaOrig="228">
          <v:shape id="_x0000_i1624" type="#_x0000_t75" alt="eqIdac047e91852b91af639feec23a9598b2" style="width:14pt;height:11.35pt" o:ole="">
            <v:imagedata r:id="rId398" o:title="eqIdac047e91852b91af639feec23a9598b2"/>
          </v:shape>
          <o:OLEObject Type="Embed" ProgID="Equation.DSMT4" ShapeID="_x0000_i1624" DrawAspect="Content" ObjectID="_1822317436" r:id="rId624"/>
        </w:object>
      </w:r>
      <w:r w:rsidR="00D419FD">
        <w:rPr>
          <w:sz w:val="21"/>
        </w:rPr>
        <w:t>为</w:t>
      </w:r>
      <w:r w:rsidR="00D419FD">
        <w:object w:dxaOrig="351" w:dyaOrig="247">
          <v:shape id="_x0000_i1625" type="#_x0000_t75" alt="eqId764509115979e9958101808383672ec0" style="width:17.65pt;height:12.35pt" o:ole="">
            <v:imagedata r:id="rId625" o:title="eqId764509115979e9958101808383672ec0"/>
          </v:shape>
          <o:OLEObject Type="Embed" ProgID="Equation.DSMT4" ShapeID="_x0000_i1625" DrawAspect="Content" ObjectID="_1822317437" r:id="rId626"/>
        </w:object>
      </w:r>
      <w:r w:rsidR="00D419FD">
        <w:rPr>
          <w:sz w:val="21"/>
        </w:rPr>
        <w:t>中点</w:t>
      </w:r>
      <w:r w:rsidR="00D419FD">
        <w:rPr>
          <w:sz w:val="21"/>
        </w:rPr>
        <w:t>.</w:t>
      </w:r>
      <w:r w:rsidR="00D419FD">
        <w:rPr>
          <w:sz w:val="21"/>
        </w:rPr>
        <w:t>，</w:t>
      </w:r>
      <w:r w:rsidR="00D419FD">
        <w:rPr>
          <w:rFonts w:eastAsia="Times New Roman" w:cs="Times New Roman"/>
          <w:i/>
          <w:sz w:val="21"/>
        </w:rPr>
        <w:t>N</w:t>
      </w:r>
      <w:r w:rsidR="00D419FD">
        <w:rPr>
          <w:sz w:val="21"/>
        </w:rPr>
        <w:t>为</w:t>
      </w:r>
      <w:r w:rsidR="00D419FD">
        <w:rPr>
          <w:rFonts w:eastAsia="Times New Roman" w:cs="Times New Roman"/>
          <w:i/>
          <w:sz w:val="21"/>
        </w:rPr>
        <w:t>AB</w:t>
      </w:r>
      <w:r w:rsidR="00D419FD">
        <w:rPr>
          <w:sz w:val="21"/>
        </w:rPr>
        <w:t>的中点，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(1)</w:t>
      </w:r>
      <w:r>
        <w:rPr>
          <w:sz w:val="21"/>
        </w:rPr>
        <w:t>求证：</w:t>
      </w:r>
      <w:r>
        <w:object w:dxaOrig="422" w:dyaOrig="316">
          <v:shape id="_x0000_i1626" type="#_x0000_t75" alt="eqIda604466a9c8d10d557b3dfc43b547065" style="width:21pt;height:15.65pt" o:ole="">
            <v:imagedata r:id="rId627" o:title="eqIda604466a9c8d10d557b3dfc43b547065"/>
          </v:shape>
          <o:OLEObject Type="Embed" ProgID="Equation.DSMT4" ShapeID="_x0000_i1626" DrawAspect="Content" ObjectID="_1822317438" r:id="rId628"/>
        </w:object>
      </w:r>
      <w:r>
        <w:rPr>
          <w:sz w:val="21"/>
        </w:rPr>
        <w:t>//</w:t>
      </w:r>
      <w:r>
        <w:rPr>
          <w:sz w:val="21"/>
        </w:rPr>
        <w:t>平面</w:t>
      </w:r>
      <w:r>
        <w:object w:dxaOrig="563" w:dyaOrig="314">
          <v:shape id="_x0000_i1627" type="#_x0000_t75" alt="eqId9d3d41297bee8eeaca0c44cb7e8301ca" style="width:28pt;height:15.65pt" o:ole="">
            <v:imagedata r:id="rId629" o:title="eqId9d3d41297bee8eeaca0c44cb7e8301ca"/>
          </v:shape>
          <o:OLEObject Type="Embed" ProgID="Equation.DSMT4" ShapeID="_x0000_i1627" DrawAspect="Content" ObjectID="_1822317439" r:id="rId630"/>
        </w:object>
      </w:r>
      <w:r>
        <w:rPr>
          <w:sz w:val="21"/>
        </w:rPr>
        <w:t>；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(2)</w:t>
      </w:r>
      <w:r>
        <w:rPr>
          <w:sz w:val="21"/>
        </w:rPr>
        <w:t>求平面</w:t>
      </w:r>
      <w:r>
        <w:object w:dxaOrig="563" w:dyaOrig="314">
          <v:shape id="_x0000_i1628" type="#_x0000_t75" alt="eqId9d3d41297bee8eeaca0c44cb7e8301ca" style="width:28pt;height:15.65pt" o:ole="">
            <v:imagedata r:id="rId629" o:title="eqId9d3d41297bee8eeaca0c44cb7e8301ca"/>
          </v:shape>
          <o:OLEObject Type="Embed" ProgID="Equation.DSMT4" ShapeID="_x0000_i1628" DrawAspect="Content" ObjectID="_1822317440" r:id="rId631"/>
        </w:object>
      </w:r>
      <w:r>
        <w:rPr>
          <w:sz w:val="21"/>
        </w:rPr>
        <w:t>与平面</w:t>
      </w:r>
      <w:r>
        <w:object w:dxaOrig="721" w:dyaOrig="313">
          <v:shape id="_x0000_i1629" type="#_x0000_t75" alt="eqId2d9a8181f7a7fe7f3fac872ce9534f15" style="width:36pt;height:15.65pt" o:ole="">
            <v:imagedata r:id="rId632" o:title="eqId2d9a8181f7a7fe7f3fac872ce9534f15"/>
          </v:shape>
          <o:OLEObject Type="Embed" ProgID="Equation.DSMT4" ShapeID="_x0000_i1629" DrawAspect="Content" ObjectID="_1822317441" r:id="rId633"/>
        </w:object>
      </w:r>
      <w:r>
        <w:rPr>
          <w:sz w:val="21"/>
        </w:rPr>
        <w:t>所成夹角的余弦值；</w:t>
      </w:r>
    </w:p>
    <w:p w:rsidR="00D419FD" w:rsidRDefault="00D419FD" w:rsidP="00D419FD">
      <w:pPr>
        <w:spacing w:line="360" w:lineRule="auto"/>
        <w:ind w:firstLine="420"/>
        <w:textAlignment w:val="center"/>
      </w:pPr>
      <w:r>
        <w:rPr>
          <w:sz w:val="21"/>
        </w:rPr>
        <w:t>(3)</w:t>
      </w:r>
      <w:r>
        <w:rPr>
          <w:sz w:val="21"/>
        </w:rPr>
        <w:t>求点</w:t>
      </w:r>
      <w:r>
        <w:object w:dxaOrig="211" w:dyaOrig="240">
          <v:shape id="_x0000_i1630" type="#_x0000_t75" alt="eqIdc5db41a1f31d6baee7c69990811edb9f" style="width:10.65pt;height:12pt" o:ole="">
            <v:imagedata r:id="rId196" o:title="eqIdc5db41a1f31d6baee7c69990811edb9f"/>
          </v:shape>
          <o:OLEObject Type="Embed" ProgID="Equation.DSMT4" ShapeID="_x0000_i1630" DrawAspect="Content" ObjectID="_1822317442" r:id="rId634"/>
        </w:object>
      </w:r>
      <w:r>
        <w:rPr>
          <w:sz w:val="21"/>
        </w:rPr>
        <w:t>到平面</w:t>
      </w:r>
      <w:r>
        <w:object w:dxaOrig="563" w:dyaOrig="314">
          <v:shape id="_x0000_i1631" type="#_x0000_t75" alt="eqId9d3d41297bee8eeaca0c44cb7e8301ca" style="width:28pt;height:15.65pt" o:ole="">
            <v:imagedata r:id="rId629" o:title="eqId9d3d41297bee8eeaca0c44cb7e8301ca"/>
          </v:shape>
          <o:OLEObject Type="Embed" ProgID="Equation.DSMT4" ShapeID="_x0000_i1631" DrawAspect="Content" ObjectID="_1822317443" r:id="rId635"/>
        </w:object>
      </w:r>
      <w:r>
        <w:rPr>
          <w:sz w:val="21"/>
        </w:rPr>
        <w:t>的距离．</w:t>
      </w:r>
    </w:p>
    <w:p w:rsidR="00D419FD" w:rsidRDefault="00122F4B" w:rsidP="00122F4B">
      <w:pPr>
        <w:pStyle w:val="DefaultParagraph"/>
        <w:adjustRightInd w:val="0"/>
        <w:snapToGrid w:val="0"/>
        <w:jc w:val="right"/>
        <w:rPr>
          <w:rFonts w:hAnsi="Times New Roman"/>
        </w:rPr>
      </w:pPr>
      <w:r>
        <w:rPr>
          <w:rFonts w:eastAsia="Times New Roman" w:hAnsi="Times New Roman"/>
          <w:noProof/>
          <w:kern w:val="0"/>
          <w:sz w:val="24"/>
        </w:rPr>
        <w:drawing>
          <wp:inline distT="0" distB="0" distL="114300" distR="114300" wp14:anchorId="522163E7" wp14:editId="660264DD">
            <wp:extent cx="1724025" cy="1571625"/>
            <wp:effectExtent l="0" t="0" r="9525" b="9525"/>
            <wp:docPr id="100209" name="图片 100209" descr="@@@72c4633d-c11b-49da-bd02-d6e33638f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图片 100209" descr="@@@72c4633d-c11b-49da-bd02-d6e33638fe79"/>
                    <pic:cNvPicPr>
                      <a:picLocks noChangeAspect="1"/>
                    </pic:cNvPicPr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1E3" w:rsidRDefault="00D471E3" w:rsidP="00D471E3">
      <w:pPr>
        <w:ind w:firstLineChars="0" w:firstLine="0"/>
        <w:rPr>
          <w:rFonts w:hint="eastAsia"/>
        </w:rPr>
      </w:pPr>
    </w:p>
    <w:p w:rsidR="00D471E3" w:rsidRDefault="00D471E3" w:rsidP="00D471E3">
      <w:pPr>
        <w:ind w:firstLineChars="0" w:firstLine="0"/>
      </w:pPr>
      <w:r>
        <w:rPr>
          <w:rFonts w:hint="eastAsia"/>
        </w:rPr>
        <w:t>专题三</w:t>
      </w:r>
      <w:r>
        <w:rPr>
          <w:rFonts w:hint="eastAsia"/>
        </w:rPr>
        <w:t xml:space="preserve">  </w:t>
      </w:r>
      <w:r>
        <w:rPr>
          <w:rFonts w:hint="eastAsia"/>
        </w:rPr>
        <w:t>折叠、动态、探索性问题</w:t>
      </w:r>
    </w:p>
    <w:p w:rsidR="00D471E3" w:rsidRDefault="00D471E3" w:rsidP="00D471E3">
      <w:pPr>
        <w:ind w:firstLineChars="0" w:firstLine="0"/>
        <w:rPr>
          <w:rFonts w:hint="eastAsia"/>
        </w:rPr>
      </w:pPr>
    </w:p>
    <w:p w:rsidR="00CA0206" w:rsidRDefault="00CA0206" w:rsidP="00CA0206">
      <w:pPr>
        <w:ind w:firstLineChars="0" w:firstLine="0"/>
      </w:pPr>
    </w:p>
    <w:sectPr w:rsidR="00CA0206" w:rsidSect="00D471E3"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attachedTemplate r:id="rId1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E3"/>
    <w:rsid w:val="00122F4B"/>
    <w:rsid w:val="00216905"/>
    <w:rsid w:val="005D243A"/>
    <w:rsid w:val="007C439D"/>
    <w:rsid w:val="00942AE1"/>
    <w:rsid w:val="009F73D9"/>
    <w:rsid w:val="00B10B99"/>
    <w:rsid w:val="00CA0206"/>
    <w:rsid w:val="00D419FD"/>
    <w:rsid w:val="00D471E3"/>
    <w:rsid w:val="00E25762"/>
    <w:rsid w:val="00F6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EBD3"/>
  <w15:chartTrackingRefBased/>
  <w15:docId w15:val="{6AA1E67D-347C-4115-8AEF-BDDEAF82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206"/>
    <w:pPr>
      <w:widowControl w:val="0"/>
      <w:tabs>
        <w:tab w:val="left" w:pos="560"/>
        <w:tab w:val="left" w:pos="2800"/>
        <w:tab w:val="left" w:pos="5040"/>
        <w:tab w:val="left" w:pos="7280"/>
      </w:tabs>
      <w:adjustRightInd w:val="0"/>
      <w:snapToGrid w:val="0"/>
      <w:spacing w:after="0" w:line="440" w:lineRule="exact"/>
      <w:ind w:firstLineChars="200" w:firstLine="200"/>
    </w:pPr>
    <w:rPr>
      <w:rFonts w:ascii="Times New Roman" w:eastAsia="仿宋_GB2312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0206"/>
    <w:pPr>
      <w:keepNext/>
      <w:keepLines/>
      <w:spacing w:line="240" w:lineRule="auto"/>
      <w:ind w:firstLineChars="0" w:firstLine="0"/>
      <w:jc w:val="center"/>
      <w:outlineLvl w:val="0"/>
    </w:pPr>
    <w:rPr>
      <w:rFonts w:eastAsia="方正小标宋简体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A0206"/>
    <w:pPr>
      <w:keepNext/>
      <w:keepLines/>
      <w:ind w:firstLineChars="0" w:firstLine="0"/>
      <w:outlineLvl w:val="1"/>
    </w:pPr>
    <w:rPr>
      <w:rFonts w:eastAsia="黑体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3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3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3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3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3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3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3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0206"/>
    <w:rPr>
      <w:rFonts w:ascii="Times New Roman" w:eastAsia="方正小标宋简体" w:hAnsi="Times New Roman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CA0206"/>
    <w:rPr>
      <w:rFonts w:ascii="Times New Roman" w:eastAsia="黑体" w:hAnsi="Times New Roman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43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43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43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43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43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43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43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39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7C43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43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43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43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43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439D"/>
    <w:rPr>
      <w:b/>
      <w:bCs/>
      <w:smallCaps/>
      <w:color w:val="0F4761" w:themeColor="accent1" w:themeShade="BF"/>
      <w:spacing w:val="5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qFormat/>
    <w:rsid w:val="00D471E3"/>
    <w:pPr>
      <w:widowControl/>
      <w:tabs>
        <w:tab w:val="clear" w:pos="560"/>
        <w:tab w:val="clear" w:pos="2800"/>
        <w:tab w:val="clear" w:pos="5040"/>
        <w:tab w:val="clear" w:pos="7280"/>
      </w:tabs>
      <w:adjustRightInd/>
      <w:snapToGrid/>
      <w:spacing w:line="30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customStyle="1" w:styleId="DefaultParagraph">
    <w:name w:val="DefaultParagraph"/>
    <w:rsid w:val="00D471E3"/>
    <w:pPr>
      <w:spacing w:after="0" w:line="240" w:lineRule="auto"/>
    </w:pPr>
    <w:rPr>
      <w:rFonts w:ascii="Times New Roman" w:eastAsia="宋体" w:hAnsi="Calibri" w:cs="Times New Roman"/>
      <w:sz w:val="21"/>
      <w:szCs w:val="22"/>
      <w14:ligatures w14:val="none"/>
    </w:rPr>
  </w:style>
  <w:style w:type="paragraph" w:styleId="ae">
    <w:name w:val="Plain Text"/>
    <w:basedOn w:val="a"/>
    <w:link w:val="af"/>
    <w:qFormat/>
    <w:rsid w:val="00D419FD"/>
    <w:pPr>
      <w:tabs>
        <w:tab w:val="clear" w:pos="560"/>
        <w:tab w:val="clear" w:pos="2800"/>
        <w:tab w:val="clear" w:pos="5040"/>
        <w:tab w:val="clear" w:pos="7280"/>
      </w:tabs>
      <w:adjustRightInd/>
      <w:snapToGrid/>
      <w:spacing w:line="240" w:lineRule="auto"/>
      <w:ind w:firstLineChars="0" w:firstLine="0"/>
      <w:jc w:val="both"/>
    </w:pPr>
    <w:rPr>
      <w:rFonts w:ascii="宋体" w:eastAsia="宋体" w:hAnsi="Courier New" w:cs="Courier New"/>
      <w:sz w:val="21"/>
      <w:szCs w:val="21"/>
      <w14:ligatures w14:val="none"/>
    </w:rPr>
  </w:style>
  <w:style w:type="character" w:customStyle="1" w:styleId="af">
    <w:name w:val="纯文本 字符"/>
    <w:basedOn w:val="a0"/>
    <w:link w:val="ae"/>
    <w:qFormat/>
    <w:rsid w:val="00D419FD"/>
    <w:rPr>
      <w:rFonts w:ascii="宋体" w:eastAsia="宋体" w:hAnsi="Courier New" w:cs="Courier New"/>
      <w:sz w:val="21"/>
      <w:szCs w:val="21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qFormat/>
    <w:rsid w:val="00D419FD"/>
    <w:pPr>
      <w:tabs>
        <w:tab w:val="clear" w:pos="560"/>
        <w:tab w:val="clear" w:pos="2800"/>
        <w:tab w:val="clear" w:pos="5040"/>
        <w:tab w:val="clear" w:pos="7280"/>
      </w:tabs>
      <w:adjustRightInd/>
      <w:snapToGrid/>
      <w:spacing w:line="240" w:lineRule="auto"/>
      <w:ind w:firstLineChars="0" w:firstLine="0"/>
      <w:jc w:val="both"/>
    </w:pPr>
    <w:rPr>
      <w:rFonts w:asciiTheme="minorHAnsi" w:eastAsiaTheme="minorEastAsia" w:hAnsiTheme="minorHAnsi"/>
      <w:sz w:val="18"/>
      <w:szCs w:val="18"/>
      <w14:ligatures w14:val="none"/>
    </w:rPr>
  </w:style>
  <w:style w:type="character" w:customStyle="1" w:styleId="af1">
    <w:name w:val="批注框文本 字符"/>
    <w:basedOn w:val="a0"/>
    <w:link w:val="af0"/>
    <w:uiPriority w:val="99"/>
    <w:semiHidden/>
    <w:qFormat/>
    <w:rsid w:val="00D419FD"/>
    <w:rPr>
      <w:sz w:val="18"/>
      <w:szCs w:val="18"/>
      <w14:ligatures w14:val="none"/>
    </w:rPr>
  </w:style>
  <w:style w:type="paragraph" w:styleId="af2">
    <w:name w:val="footer"/>
    <w:basedOn w:val="a"/>
    <w:link w:val="af3"/>
    <w:uiPriority w:val="99"/>
    <w:unhideWhenUsed/>
    <w:qFormat/>
    <w:rsid w:val="00D419FD"/>
    <w:pPr>
      <w:tabs>
        <w:tab w:val="clear" w:pos="560"/>
        <w:tab w:val="clear" w:pos="2800"/>
        <w:tab w:val="clear" w:pos="5040"/>
        <w:tab w:val="clear" w:pos="7280"/>
        <w:tab w:val="center" w:pos="4153"/>
        <w:tab w:val="right" w:pos="8306"/>
      </w:tabs>
      <w:adjustRightInd/>
      <w:spacing w:line="240" w:lineRule="auto"/>
      <w:ind w:firstLineChars="0" w:firstLine="0"/>
    </w:pPr>
    <w:rPr>
      <w:rFonts w:asciiTheme="minorHAnsi" w:eastAsiaTheme="minorEastAsia" w:hAnsiTheme="minorHAnsi"/>
      <w:sz w:val="18"/>
      <w:szCs w:val="18"/>
      <w14:ligatures w14:val="none"/>
    </w:rPr>
  </w:style>
  <w:style w:type="character" w:customStyle="1" w:styleId="af3">
    <w:name w:val="页脚 字符"/>
    <w:basedOn w:val="a0"/>
    <w:link w:val="af2"/>
    <w:uiPriority w:val="99"/>
    <w:qFormat/>
    <w:rsid w:val="00D419FD"/>
    <w:rPr>
      <w:sz w:val="18"/>
      <w:szCs w:val="18"/>
      <w14:ligatures w14:val="none"/>
    </w:rPr>
  </w:style>
  <w:style w:type="paragraph" w:styleId="af4">
    <w:name w:val="header"/>
    <w:basedOn w:val="a"/>
    <w:link w:val="af5"/>
    <w:uiPriority w:val="99"/>
    <w:unhideWhenUsed/>
    <w:qFormat/>
    <w:rsid w:val="00D419FD"/>
    <w:pPr>
      <w:pBdr>
        <w:bottom w:val="single" w:sz="6" w:space="1" w:color="auto"/>
      </w:pBdr>
      <w:tabs>
        <w:tab w:val="clear" w:pos="560"/>
        <w:tab w:val="clear" w:pos="2800"/>
        <w:tab w:val="clear" w:pos="5040"/>
        <w:tab w:val="clear" w:pos="7280"/>
        <w:tab w:val="center" w:pos="4153"/>
        <w:tab w:val="right" w:pos="8306"/>
      </w:tabs>
      <w:adjustRightInd/>
      <w:spacing w:line="240" w:lineRule="auto"/>
      <w:ind w:firstLineChars="0" w:firstLine="0"/>
      <w:jc w:val="center"/>
    </w:pPr>
    <w:rPr>
      <w:rFonts w:asciiTheme="minorHAnsi" w:eastAsiaTheme="minorEastAsia" w:hAnsiTheme="minorHAnsi"/>
      <w:sz w:val="18"/>
      <w:szCs w:val="18"/>
      <w14:ligatures w14:val="none"/>
    </w:rPr>
  </w:style>
  <w:style w:type="character" w:customStyle="1" w:styleId="af5">
    <w:name w:val="页眉 字符"/>
    <w:basedOn w:val="a0"/>
    <w:link w:val="af4"/>
    <w:uiPriority w:val="99"/>
    <w:qFormat/>
    <w:rsid w:val="00D419FD"/>
    <w:rPr>
      <w:sz w:val="18"/>
      <w:szCs w:val="18"/>
      <w14:ligatures w14:val="none"/>
    </w:rPr>
  </w:style>
  <w:style w:type="paragraph" w:styleId="af6">
    <w:name w:val="Normal (Web)"/>
    <w:basedOn w:val="a"/>
    <w:semiHidden/>
    <w:unhideWhenUsed/>
    <w:qFormat/>
    <w:rsid w:val="00D419FD"/>
    <w:pPr>
      <w:widowControl/>
      <w:tabs>
        <w:tab w:val="clear" w:pos="560"/>
        <w:tab w:val="clear" w:pos="2800"/>
        <w:tab w:val="clear" w:pos="5040"/>
        <w:tab w:val="clear" w:pos="7280"/>
      </w:tabs>
      <w:adjustRightInd/>
      <w:snapToGrid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14:ligatures w14:val="none"/>
    </w:rPr>
  </w:style>
  <w:style w:type="table" w:styleId="af7">
    <w:name w:val="Table Grid"/>
    <w:basedOn w:val="a1"/>
    <w:uiPriority w:val="59"/>
    <w:unhideWhenUsed/>
    <w:qFormat/>
    <w:rsid w:val="00D419F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0"/>
    <w:uiPriority w:val="22"/>
    <w:qFormat/>
    <w:rsid w:val="00D419FD"/>
    <w:rPr>
      <w:b/>
    </w:rPr>
  </w:style>
  <w:style w:type="character" w:styleId="af9">
    <w:name w:val="Hyperlink"/>
    <w:basedOn w:val="a0"/>
    <w:uiPriority w:val="99"/>
    <w:semiHidden/>
    <w:unhideWhenUsed/>
    <w:qFormat/>
    <w:rsid w:val="00D419FD"/>
    <w:rPr>
      <w:color w:val="0000FF"/>
      <w:u w:val="single"/>
    </w:rPr>
  </w:style>
  <w:style w:type="paragraph" w:customStyle="1" w:styleId="11">
    <w:name w:val="正文1"/>
    <w:qFormat/>
    <w:rsid w:val="00D419FD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character" w:customStyle="1" w:styleId="Char">
    <w:name w:val="纯文本 Char"/>
    <w:basedOn w:val="a0"/>
    <w:uiPriority w:val="99"/>
    <w:semiHidden/>
    <w:qFormat/>
    <w:rsid w:val="00D419FD"/>
    <w:rPr>
      <w:rFonts w:ascii="宋体" w:eastAsia="宋体" w:hAnsi="Courier New" w:cs="Courier New"/>
      <w:szCs w:val="21"/>
    </w:rPr>
  </w:style>
  <w:style w:type="paragraph" w:customStyle="1" w:styleId="12">
    <w:name w:val="样式1"/>
    <w:basedOn w:val="a"/>
    <w:qFormat/>
    <w:rsid w:val="00D419FD"/>
    <w:pPr>
      <w:tabs>
        <w:tab w:val="clear" w:pos="560"/>
        <w:tab w:val="clear" w:pos="2800"/>
        <w:tab w:val="clear" w:pos="5040"/>
        <w:tab w:val="clear" w:pos="7280"/>
      </w:tabs>
      <w:adjustRightInd/>
      <w:snapToGrid/>
      <w:spacing w:line="360" w:lineRule="auto"/>
      <w:ind w:firstLineChars="0" w:firstLine="0"/>
      <w:jc w:val="both"/>
    </w:pPr>
    <w:rPr>
      <w:rFonts w:eastAsia="宋体" w:cs="Times New Roman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1" Type="http://schemas.openxmlformats.org/officeDocument/2006/relationships/oleObject" Target="embeddings/oleObject9.bin"/><Relationship Id="rId324" Type="http://schemas.openxmlformats.org/officeDocument/2006/relationships/oleObject" Target="embeddings/oleObject172.bin"/><Relationship Id="rId531" Type="http://schemas.openxmlformats.org/officeDocument/2006/relationships/oleObject" Target="embeddings/oleObject287.bin"/><Relationship Id="rId629" Type="http://schemas.openxmlformats.org/officeDocument/2006/relationships/image" Target="media/image277.wmf"/><Relationship Id="rId170" Type="http://schemas.openxmlformats.org/officeDocument/2006/relationships/image" Target="media/image81.wmf"/><Relationship Id="rId268" Type="http://schemas.openxmlformats.org/officeDocument/2006/relationships/image" Target="media/image123.wmf"/><Relationship Id="rId475" Type="http://schemas.openxmlformats.org/officeDocument/2006/relationships/image" Target="media/image215.wmf"/><Relationship Id="rId32" Type="http://schemas.openxmlformats.org/officeDocument/2006/relationships/image" Target="media/image15.wmf"/><Relationship Id="rId128" Type="http://schemas.openxmlformats.org/officeDocument/2006/relationships/oleObject" Target="embeddings/oleObject65.bin"/><Relationship Id="rId335" Type="http://schemas.openxmlformats.org/officeDocument/2006/relationships/oleObject" Target="embeddings/oleObject180.bin"/><Relationship Id="rId542" Type="http://schemas.openxmlformats.org/officeDocument/2006/relationships/image" Target="media/image246.wmf"/><Relationship Id="rId181" Type="http://schemas.openxmlformats.org/officeDocument/2006/relationships/image" Target="media/image86.wmf"/><Relationship Id="rId402" Type="http://schemas.openxmlformats.org/officeDocument/2006/relationships/image" Target="media/image184.wmf"/><Relationship Id="rId279" Type="http://schemas.openxmlformats.org/officeDocument/2006/relationships/oleObject" Target="embeddings/oleObject148.bin"/><Relationship Id="rId486" Type="http://schemas.openxmlformats.org/officeDocument/2006/relationships/oleObject" Target="embeddings/oleObject263.bin"/><Relationship Id="rId43" Type="http://schemas.openxmlformats.org/officeDocument/2006/relationships/oleObject" Target="embeddings/oleObject20.bin"/><Relationship Id="rId139" Type="http://schemas.openxmlformats.org/officeDocument/2006/relationships/image" Target="media/image66.wmf"/><Relationship Id="rId346" Type="http://schemas.openxmlformats.org/officeDocument/2006/relationships/oleObject" Target="embeddings/oleObject186.bin"/><Relationship Id="rId553" Type="http://schemas.openxmlformats.org/officeDocument/2006/relationships/image" Target="media/image251.wmf"/><Relationship Id="rId192" Type="http://schemas.openxmlformats.org/officeDocument/2006/relationships/image" Target="media/image91.wmf"/><Relationship Id="rId206" Type="http://schemas.openxmlformats.org/officeDocument/2006/relationships/oleObject" Target="embeddings/oleObject107.bin"/><Relationship Id="rId413" Type="http://schemas.openxmlformats.org/officeDocument/2006/relationships/oleObject" Target="embeddings/oleObject221.bin"/><Relationship Id="rId497" Type="http://schemas.openxmlformats.org/officeDocument/2006/relationships/oleObject" Target="embeddings/oleObject268.bin"/><Relationship Id="rId620" Type="http://schemas.openxmlformats.org/officeDocument/2006/relationships/oleObject" Target="embeddings/oleObject344.bin"/><Relationship Id="rId357" Type="http://schemas.openxmlformats.org/officeDocument/2006/relationships/image" Target="media/image163.wmf"/><Relationship Id="rId54" Type="http://schemas.openxmlformats.org/officeDocument/2006/relationships/image" Target="media/image26.wmf"/><Relationship Id="rId217" Type="http://schemas.openxmlformats.org/officeDocument/2006/relationships/image" Target="media/image101.wmf"/><Relationship Id="rId564" Type="http://schemas.openxmlformats.org/officeDocument/2006/relationships/oleObject" Target="embeddings/oleObject308.bin"/><Relationship Id="rId424" Type="http://schemas.openxmlformats.org/officeDocument/2006/relationships/oleObject" Target="embeddings/oleObject228.bin"/><Relationship Id="rId631" Type="http://schemas.openxmlformats.org/officeDocument/2006/relationships/oleObject" Target="embeddings/oleObject351.bin"/><Relationship Id="rId270" Type="http://schemas.openxmlformats.org/officeDocument/2006/relationships/image" Target="media/image124.wmf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66.bin"/><Relationship Id="rId368" Type="http://schemas.openxmlformats.org/officeDocument/2006/relationships/image" Target="media/image167.wmf"/><Relationship Id="rId575" Type="http://schemas.openxmlformats.org/officeDocument/2006/relationships/oleObject" Target="embeddings/oleObject317.bin"/><Relationship Id="rId228" Type="http://schemas.openxmlformats.org/officeDocument/2006/relationships/oleObject" Target="embeddings/oleObject121.bin"/><Relationship Id="rId435" Type="http://schemas.openxmlformats.org/officeDocument/2006/relationships/image" Target="media/image198.wmf"/><Relationship Id="rId281" Type="http://schemas.openxmlformats.org/officeDocument/2006/relationships/image" Target="media/image129.png"/><Relationship Id="rId502" Type="http://schemas.openxmlformats.org/officeDocument/2006/relationships/image" Target="media/image229.wmf"/><Relationship Id="rId76" Type="http://schemas.openxmlformats.org/officeDocument/2006/relationships/oleObject" Target="embeddings/oleObject38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204.bin"/><Relationship Id="rId586" Type="http://schemas.openxmlformats.org/officeDocument/2006/relationships/image" Target="media/image261.wmf"/><Relationship Id="rId7" Type="http://schemas.openxmlformats.org/officeDocument/2006/relationships/oleObject" Target="embeddings/oleObject2.bin"/><Relationship Id="rId239" Type="http://schemas.openxmlformats.org/officeDocument/2006/relationships/image" Target="media/image110.wmf"/><Relationship Id="rId446" Type="http://schemas.openxmlformats.org/officeDocument/2006/relationships/oleObject" Target="embeddings/oleObject240.bin"/><Relationship Id="rId292" Type="http://schemas.openxmlformats.org/officeDocument/2006/relationships/image" Target="media/image135.wmf"/><Relationship Id="rId306" Type="http://schemas.openxmlformats.org/officeDocument/2006/relationships/image" Target="media/image142.wmf"/><Relationship Id="rId87" Type="http://schemas.openxmlformats.org/officeDocument/2006/relationships/oleObject" Target="embeddings/oleObject44.bin"/><Relationship Id="rId513" Type="http://schemas.openxmlformats.org/officeDocument/2006/relationships/oleObject" Target="embeddings/oleObject278.bin"/><Relationship Id="rId597" Type="http://schemas.openxmlformats.org/officeDocument/2006/relationships/oleObject" Target="embeddings/oleObject330.bin"/><Relationship Id="rId152" Type="http://schemas.openxmlformats.org/officeDocument/2006/relationships/image" Target="media/image72.wmf"/><Relationship Id="rId457" Type="http://schemas.openxmlformats.org/officeDocument/2006/relationships/image" Target="media/image209.png"/><Relationship Id="rId14" Type="http://schemas.openxmlformats.org/officeDocument/2006/relationships/image" Target="media/image6.wmf"/><Relationship Id="rId317" Type="http://schemas.openxmlformats.org/officeDocument/2006/relationships/image" Target="media/image147.wmf"/><Relationship Id="rId524" Type="http://schemas.openxmlformats.org/officeDocument/2006/relationships/image" Target="media/image238.wmf"/><Relationship Id="rId98" Type="http://schemas.openxmlformats.org/officeDocument/2006/relationships/image" Target="media/image46.wmf"/><Relationship Id="rId163" Type="http://schemas.openxmlformats.org/officeDocument/2006/relationships/image" Target="media/image78.wmf"/><Relationship Id="rId370" Type="http://schemas.openxmlformats.org/officeDocument/2006/relationships/image" Target="media/image168.wmf"/><Relationship Id="rId230" Type="http://schemas.openxmlformats.org/officeDocument/2006/relationships/oleObject" Target="embeddings/oleObject122.bin"/><Relationship Id="rId468" Type="http://schemas.openxmlformats.org/officeDocument/2006/relationships/image" Target="media/image211.wmf"/><Relationship Id="rId25" Type="http://schemas.openxmlformats.org/officeDocument/2006/relationships/oleObject" Target="embeddings/oleObject11.bin"/><Relationship Id="rId328" Type="http://schemas.openxmlformats.org/officeDocument/2006/relationships/oleObject" Target="embeddings/oleObject175.bin"/><Relationship Id="rId535" Type="http://schemas.openxmlformats.org/officeDocument/2006/relationships/oleObject" Target="embeddings/oleObject289.bin"/><Relationship Id="rId174" Type="http://schemas.openxmlformats.org/officeDocument/2006/relationships/image" Target="media/image83.wmf"/><Relationship Id="rId381" Type="http://schemas.openxmlformats.org/officeDocument/2006/relationships/oleObject" Target="embeddings/oleObject205.bin"/><Relationship Id="rId602" Type="http://schemas.openxmlformats.org/officeDocument/2006/relationships/oleObject" Target="embeddings/oleObject333.bin"/><Relationship Id="rId241" Type="http://schemas.openxmlformats.org/officeDocument/2006/relationships/image" Target="media/image111.wmf"/><Relationship Id="rId479" Type="http://schemas.openxmlformats.org/officeDocument/2006/relationships/image" Target="media/image217.wmf"/><Relationship Id="rId36" Type="http://schemas.openxmlformats.org/officeDocument/2006/relationships/image" Target="media/image17.wmf"/><Relationship Id="rId339" Type="http://schemas.openxmlformats.org/officeDocument/2006/relationships/image" Target="media/image154.wmf"/><Relationship Id="rId546" Type="http://schemas.openxmlformats.org/officeDocument/2006/relationships/image" Target="media/image248.wmf"/><Relationship Id="rId101" Type="http://schemas.openxmlformats.org/officeDocument/2006/relationships/oleObject" Target="embeddings/oleObject51.bin"/><Relationship Id="rId185" Type="http://schemas.openxmlformats.org/officeDocument/2006/relationships/oleObject" Target="embeddings/oleObject95.bin"/><Relationship Id="rId406" Type="http://schemas.openxmlformats.org/officeDocument/2006/relationships/image" Target="media/image186.wmf"/><Relationship Id="rId392" Type="http://schemas.openxmlformats.org/officeDocument/2006/relationships/image" Target="media/image179.wmf"/><Relationship Id="rId613" Type="http://schemas.openxmlformats.org/officeDocument/2006/relationships/image" Target="media/image272.wmf"/><Relationship Id="rId252" Type="http://schemas.openxmlformats.org/officeDocument/2006/relationships/image" Target="media/image116.wmf"/><Relationship Id="rId294" Type="http://schemas.openxmlformats.org/officeDocument/2006/relationships/image" Target="media/image136.wmf"/><Relationship Id="rId308" Type="http://schemas.openxmlformats.org/officeDocument/2006/relationships/image" Target="media/image143.wmf"/><Relationship Id="rId515" Type="http://schemas.openxmlformats.org/officeDocument/2006/relationships/oleObject" Target="embeddings/oleObject279.bin"/><Relationship Id="rId47" Type="http://schemas.openxmlformats.org/officeDocument/2006/relationships/oleObject" Target="embeddings/oleObject22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53.wmf"/><Relationship Id="rId154" Type="http://schemas.openxmlformats.org/officeDocument/2006/relationships/image" Target="media/image73.wmf"/><Relationship Id="rId361" Type="http://schemas.openxmlformats.org/officeDocument/2006/relationships/oleObject" Target="embeddings/oleObject194.bin"/><Relationship Id="rId557" Type="http://schemas.openxmlformats.org/officeDocument/2006/relationships/oleObject" Target="embeddings/oleObject303.bin"/><Relationship Id="rId599" Type="http://schemas.openxmlformats.org/officeDocument/2006/relationships/oleObject" Target="embeddings/oleObject331.bin"/><Relationship Id="rId196" Type="http://schemas.openxmlformats.org/officeDocument/2006/relationships/image" Target="media/image93.wmf"/><Relationship Id="rId417" Type="http://schemas.openxmlformats.org/officeDocument/2006/relationships/oleObject" Target="embeddings/oleObject224.bin"/><Relationship Id="rId459" Type="http://schemas.openxmlformats.org/officeDocument/2006/relationships/oleObject" Target="embeddings/oleObject247.bin"/><Relationship Id="rId624" Type="http://schemas.openxmlformats.org/officeDocument/2006/relationships/oleObject" Target="embeddings/oleObject347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16.bin"/><Relationship Id="rId263" Type="http://schemas.openxmlformats.org/officeDocument/2006/relationships/image" Target="media/image121.png"/><Relationship Id="rId319" Type="http://schemas.openxmlformats.org/officeDocument/2006/relationships/image" Target="media/image148.wmf"/><Relationship Id="rId470" Type="http://schemas.openxmlformats.org/officeDocument/2006/relationships/image" Target="media/image212.wmf"/><Relationship Id="rId526" Type="http://schemas.openxmlformats.org/officeDocument/2006/relationships/image" Target="media/image239.png"/><Relationship Id="rId58" Type="http://schemas.openxmlformats.org/officeDocument/2006/relationships/image" Target="media/image28.wmf"/><Relationship Id="rId123" Type="http://schemas.openxmlformats.org/officeDocument/2006/relationships/image" Target="media/image58.wmf"/><Relationship Id="rId330" Type="http://schemas.openxmlformats.org/officeDocument/2006/relationships/oleObject" Target="embeddings/oleObject177.bin"/><Relationship Id="rId568" Type="http://schemas.openxmlformats.org/officeDocument/2006/relationships/oleObject" Target="embeddings/oleObject310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201.bin"/><Relationship Id="rId428" Type="http://schemas.openxmlformats.org/officeDocument/2006/relationships/oleObject" Target="embeddings/oleObject230.bin"/><Relationship Id="rId635" Type="http://schemas.openxmlformats.org/officeDocument/2006/relationships/oleObject" Target="embeddings/oleObject354.bin"/><Relationship Id="rId232" Type="http://schemas.openxmlformats.org/officeDocument/2006/relationships/oleObject" Target="embeddings/oleObject123.bin"/><Relationship Id="rId274" Type="http://schemas.openxmlformats.org/officeDocument/2006/relationships/image" Target="media/image126.wmf"/><Relationship Id="rId481" Type="http://schemas.openxmlformats.org/officeDocument/2006/relationships/image" Target="media/image218.wmf"/><Relationship Id="rId27" Type="http://schemas.openxmlformats.org/officeDocument/2006/relationships/oleObject" Target="embeddings/oleObject12.bin"/><Relationship Id="rId69" Type="http://schemas.openxmlformats.org/officeDocument/2006/relationships/oleObject" Target="embeddings/oleObject34.bin"/><Relationship Id="rId134" Type="http://schemas.openxmlformats.org/officeDocument/2006/relationships/oleObject" Target="embeddings/oleObject68.bin"/><Relationship Id="rId537" Type="http://schemas.openxmlformats.org/officeDocument/2006/relationships/oleObject" Target="embeddings/oleObject290.bin"/><Relationship Id="rId579" Type="http://schemas.openxmlformats.org/officeDocument/2006/relationships/image" Target="media/image257.wmf"/><Relationship Id="rId80" Type="http://schemas.openxmlformats.org/officeDocument/2006/relationships/oleObject" Target="embeddings/oleObject40.bin"/><Relationship Id="rId176" Type="http://schemas.openxmlformats.org/officeDocument/2006/relationships/image" Target="media/image84.wmf"/><Relationship Id="rId341" Type="http://schemas.openxmlformats.org/officeDocument/2006/relationships/image" Target="media/image155.wmf"/><Relationship Id="rId383" Type="http://schemas.openxmlformats.org/officeDocument/2006/relationships/oleObject" Target="embeddings/oleObject206.bin"/><Relationship Id="rId439" Type="http://schemas.openxmlformats.org/officeDocument/2006/relationships/image" Target="media/image200.wmf"/><Relationship Id="rId590" Type="http://schemas.openxmlformats.org/officeDocument/2006/relationships/oleObject" Target="embeddings/oleObject325.bin"/><Relationship Id="rId604" Type="http://schemas.openxmlformats.org/officeDocument/2006/relationships/oleObject" Target="embeddings/oleObject334.bin"/><Relationship Id="rId201" Type="http://schemas.openxmlformats.org/officeDocument/2006/relationships/oleObject" Target="embeddings/oleObject103.bin"/><Relationship Id="rId243" Type="http://schemas.openxmlformats.org/officeDocument/2006/relationships/oleObject" Target="embeddings/oleObject129.bin"/><Relationship Id="rId285" Type="http://schemas.openxmlformats.org/officeDocument/2006/relationships/oleObject" Target="embeddings/oleObject151.bin"/><Relationship Id="rId450" Type="http://schemas.openxmlformats.org/officeDocument/2006/relationships/oleObject" Target="embeddings/oleObject242.bin"/><Relationship Id="rId506" Type="http://schemas.openxmlformats.org/officeDocument/2006/relationships/oleObject" Target="embeddings/oleObject273.bin"/><Relationship Id="rId38" Type="http://schemas.openxmlformats.org/officeDocument/2006/relationships/image" Target="media/image18.wmf"/><Relationship Id="rId103" Type="http://schemas.openxmlformats.org/officeDocument/2006/relationships/oleObject" Target="embeddings/oleObject52.bin"/><Relationship Id="rId310" Type="http://schemas.openxmlformats.org/officeDocument/2006/relationships/image" Target="media/image144.wmf"/><Relationship Id="rId492" Type="http://schemas.openxmlformats.org/officeDocument/2006/relationships/oleObject" Target="embeddings/oleObject266.bin"/><Relationship Id="rId548" Type="http://schemas.openxmlformats.org/officeDocument/2006/relationships/image" Target="media/image249.png"/><Relationship Id="rId91" Type="http://schemas.openxmlformats.org/officeDocument/2006/relationships/oleObject" Target="embeddings/oleObject46.bin"/><Relationship Id="rId145" Type="http://schemas.openxmlformats.org/officeDocument/2006/relationships/image" Target="media/image69.png"/><Relationship Id="rId187" Type="http://schemas.openxmlformats.org/officeDocument/2006/relationships/oleObject" Target="embeddings/oleObject96.bin"/><Relationship Id="rId352" Type="http://schemas.openxmlformats.org/officeDocument/2006/relationships/oleObject" Target="embeddings/oleObject189.bin"/><Relationship Id="rId394" Type="http://schemas.openxmlformats.org/officeDocument/2006/relationships/image" Target="media/image180.wmf"/><Relationship Id="rId408" Type="http://schemas.openxmlformats.org/officeDocument/2006/relationships/image" Target="media/image187.png"/><Relationship Id="rId615" Type="http://schemas.openxmlformats.org/officeDocument/2006/relationships/oleObject" Target="embeddings/oleObject340.bin"/><Relationship Id="rId212" Type="http://schemas.openxmlformats.org/officeDocument/2006/relationships/image" Target="media/image99.wmf"/><Relationship Id="rId254" Type="http://schemas.openxmlformats.org/officeDocument/2006/relationships/oleObject" Target="embeddings/oleObject135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8.bin"/><Relationship Id="rId296" Type="http://schemas.openxmlformats.org/officeDocument/2006/relationships/image" Target="media/image137.wmf"/><Relationship Id="rId461" Type="http://schemas.openxmlformats.org/officeDocument/2006/relationships/oleObject" Target="embeddings/oleObject249.bin"/><Relationship Id="rId517" Type="http://schemas.openxmlformats.org/officeDocument/2006/relationships/oleObject" Target="embeddings/oleObject280.bin"/><Relationship Id="rId559" Type="http://schemas.openxmlformats.org/officeDocument/2006/relationships/oleObject" Target="embeddings/oleObject305.bin"/><Relationship Id="rId60" Type="http://schemas.openxmlformats.org/officeDocument/2006/relationships/oleObject" Target="embeddings/oleObject29.bin"/><Relationship Id="rId156" Type="http://schemas.openxmlformats.org/officeDocument/2006/relationships/image" Target="media/image74.wmf"/><Relationship Id="rId198" Type="http://schemas.openxmlformats.org/officeDocument/2006/relationships/image" Target="media/image94.wmf"/><Relationship Id="rId321" Type="http://schemas.openxmlformats.org/officeDocument/2006/relationships/oleObject" Target="embeddings/oleObject170.bin"/><Relationship Id="rId363" Type="http://schemas.openxmlformats.org/officeDocument/2006/relationships/oleObject" Target="embeddings/oleObject195.bin"/><Relationship Id="rId419" Type="http://schemas.openxmlformats.org/officeDocument/2006/relationships/oleObject" Target="embeddings/oleObject225.bin"/><Relationship Id="rId570" Type="http://schemas.openxmlformats.org/officeDocument/2006/relationships/oleObject" Target="embeddings/oleObject312.bin"/><Relationship Id="rId626" Type="http://schemas.openxmlformats.org/officeDocument/2006/relationships/oleObject" Target="embeddings/oleObject348.bin"/><Relationship Id="rId223" Type="http://schemas.openxmlformats.org/officeDocument/2006/relationships/image" Target="media/image103.wmf"/><Relationship Id="rId430" Type="http://schemas.openxmlformats.org/officeDocument/2006/relationships/oleObject" Target="embeddings/oleObject231.bin"/><Relationship Id="rId18" Type="http://schemas.openxmlformats.org/officeDocument/2006/relationships/image" Target="media/image8.wmf"/><Relationship Id="rId265" Type="http://schemas.openxmlformats.org/officeDocument/2006/relationships/oleObject" Target="embeddings/oleObject141.bin"/><Relationship Id="rId472" Type="http://schemas.openxmlformats.org/officeDocument/2006/relationships/image" Target="media/image213.png"/><Relationship Id="rId528" Type="http://schemas.openxmlformats.org/officeDocument/2006/relationships/image" Target="media/image240.wmf"/><Relationship Id="rId125" Type="http://schemas.openxmlformats.org/officeDocument/2006/relationships/image" Target="media/image59.wmf"/><Relationship Id="rId167" Type="http://schemas.openxmlformats.org/officeDocument/2006/relationships/oleObject" Target="embeddings/oleObject85.bin"/><Relationship Id="rId332" Type="http://schemas.openxmlformats.org/officeDocument/2006/relationships/image" Target="media/image151.wmf"/><Relationship Id="rId374" Type="http://schemas.openxmlformats.org/officeDocument/2006/relationships/image" Target="media/image170.wmf"/><Relationship Id="rId581" Type="http://schemas.openxmlformats.org/officeDocument/2006/relationships/image" Target="media/image258.png"/><Relationship Id="rId71" Type="http://schemas.openxmlformats.org/officeDocument/2006/relationships/image" Target="media/image33.wmf"/><Relationship Id="rId234" Type="http://schemas.openxmlformats.org/officeDocument/2006/relationships/oleObject" Target="embeddings/oleObject124.bin"/><Relationship Id="rId637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76" Type="http://schemas.openxmlformats.org/officeDocument/2006/relationships/image" Target="media/image127.wmf"/><Relationship Id="rId441" Type="http://schemas.openxmlformats.org/officeDocument/2006/relationships/image" Target="media/image201.wmf"/><Relationship Id="rId483" Type="http://schemas.openxmlformats.org/officeDocument/2006/relationships/image" Target="media/image219.wmf"/><Relationship Id="rId539" Type="http://schemas.openxmlformats.org/officeDocument/2006/relationships/oleObject" Target="embeddings/oleObject291.bin"/><Relationship Id="rId40" Type="http://schemas.openxmlformats.org/officeDocument/2006/relationships/image" Target="media/image19.wmf"/><Relationship Id="rId136" Type="http://schemas.openxmlformats.org/officeDocument/2006/relationships/oleObject" Target="embeddings/oleObject69.bin"/><Relationship Id="rId178" Type="http://schemas.openxmlformats.org/officeDocument/2006/relationships/oleObject" Target="embeddings/oleObject91.bin"/><Relationship Id="rId301" Type="http://schemas.openxmlformats.org/officeDocument/2006/relationships/oleObject" Target="embeddings/oleObject159.bin"/><Relationship Id="rId343" Type="http://schemas.openxmlformats.org/officeDocument/2006/relationships/image" Target="media/image156.wmf"/><Relationship Id="rId550" Type="http://schemas.openxmlformats.org/officeDocument/2006/relationships/oleObject" Target="embeddings/oleObject298.bin"/><Relationship Id="rId82" Type="http://schemas.openxmlformats.org/officeDocument/2006/relationships/image" Target="media/image38.wmf"/><Relationship Id="rId203" Type="http://schemas.openxmlformats.org/officeDocument/2006/relationships/oleObject" Target="embeddings/oleObject105.bin"/><Relationship Id="rId385" Type="http://schemas.openxmlformats.org/officeDocument/2006/relationships/oleObject" Target="embeddings/oleObject207.bin"/><Relationship Id="rId592" Type="http://schemas.openxmlformats.org/officeDocument/2006/relationships/image" Target="media/image263.wmf"/><Relationship Id="rId606" Type="http://schemas.openxmlformats.org/officeDocument/2006/relationships/oleObject" Target="embeddings/oleObject335.bin"/><Relationship Id="rId245" Type="http://schemas.openxmlformats.org/officeDocument/2006/relationships/oleObject" Target="embeddings/oleObject130.bin"/><Relationship Id="rId287" Type="http://schemas.openxmlformats.org/officeDocument/2006/relationships/oleObject" Target="embeddings/oleObject152.bin"/><Relationship Id="rId410" Type="http://schemas.openxmlformats.org/officeDocument/2006/relationships/image" Target="media/image188.wmf"/><Relationship Id="rId452" Type="http://schemas.openxmlformats.org/officeDocument/2006/relationships/oleObject" Target="embeddings/oleObject243.bin"/><Relationship Id="rId494" Type="http://schemas.openxmlformats.org/officeDocument/2006/relationships/oleObject" Target="embeddings/oleObject267.bin"/><Relationship Id="rId508" Type="http://schemas.openxmlformats.org/officeDocument/2006/relationships/oleObject" Target="embeddings/oleObject275.bin"/><Relationship Id="rId105" Type="http://schemas.openxmlformats.org/officeDocument/2006/relationships/oleObject" Target="embeddings/oleObject53.bin"/><Relationship Id="rId147" Type="http://schemas.openxmlformats.org/officeDocument/2006/relationships/image" Target="media/image70.wmf"/><Relationship Id="rId312" Type="http://schemas.openxmlformats.org/officeDocument/2006/relationships/image" Target="media/image145.wmf"/><Relationship Id="rId354" Type="http://schemas.openxmlformats.org/officeDocument/2006/relationships/oleObject" Target="embeddings/oleObject190.bin"/><Relationship Id="rId51" Type="http://schemas.openxmlformats.org/officeDocument/2006/relationships/oleObject" Target="embeddings/oleObject24.bin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97.bin"/><Relationship Id="rId396" Type="http://schemas.openxmlformats.org/officeDocument/2006/relationships/image" Target="media/image181.wmf"/><Relationship Id="rId561" Type="http://schemas.openxmlformats.org/officeDocument/2006/relationships/image" Target="media/image252.wmf"/><Relationship Id="rId617" Type="http://schemas.openxmlformats.org/officeDocument/2006/relationships/oleObject" Target="embeddings/oleObject342.bin"/><Relationship Id="rId214" Type="http://schemas.openxmlformats.org/officeDocument/2006/relationships/image" Target="media/image100.wmf"/><Relationship Id="rId256" Type="http://schemas.openxmlformats.org/officeDocument/2006/relationships/oleObject" Target="embeddings/oleObject136.bin"/><Relationship Id="rId298" Type="http://schemas.openxmlformats.org/officeDocument/2006/relationships/image" Target="media/image138.wmf"/><Relationship Id="rId421" Type="http://schemas.openxmlformats.org/officeDocument/2006/relationships/oleObject" Target="embeddings/oleObject226.bin"/><Relationship Id="rId463" Type="http://schemas.openxmlformats.org/officeDocument/2006/relationships/image" Target="media/image210.wmf"/><Relationship Id="rId519" Type="http://schemas.openxmlformats.org/officeDocument/2006/relationships/oleObject" Target="embeddings/oleObject281.bin"/><Relationship Id="rId116" Type="http://schemas.openxmlformats.org/officeDocument/2006/relationships/oleObject" Target="embeddings/oleObject59.bin"/><Relationship Id="rId158" Type="http://schemas.openxmlformats.org/officeDocument/2006/relationships/image" Target="media/image75.wmf"/><Relationship Id="rId323" Type="http://schemas.openxmlformats.org/officeDocument/2006/relationships/oleObject" Target="embeddings/oleObject171.bin"/><Relationship Id="rId530" Type="http://schemas.openxmlformats.org/officeDocument/2006/relationships/image" Target="media/image241.wmf"/><Relationship Id="rId20" Type="http://schemas.openxmlformats.org/officeDocument/2006/relationships/image" Target="media/image9.wmf"/><Relationship Id="rId62" Type="http://schemas.openxmlformats.org/officeDocument/2006/relationships/oleObject" Target="embeddings/oleObject30.bin"/><Relationship Id="rId365" Type="http://schemas.openxmlformats.org/officeDocument/2006/relationships/oleObject" Target="embeddings/oleObject197.bin"/><Relationship Id="rId572" Type="http://schemas.openxmlformats.org/officeDocument/2006/relationships/oleObject" Target="embeddings/oleObject314.bin"/><Relationship Id="rId628" Type="http://schemas.openxmlformats.org/officeDocument/2006/relationships/oleObject" Target="embeddings/oleObject349.bin"/><Relationship Id="rId225" Type="http://schemas.openxmlformats.org/officeDocument/2006/relationships/oleObject" Target="embeddings/oleObject119.bin"/><Relationship Id="rId267" Type="http://schemas.openxmlformats.org/officeDocument/2006/relationships/oleObject" Target="embeddings/oleObject142.bin"/><Relationship Id="rId432" Type="http://schemas.openxmlformats.org/officeDocument/2006/relationships/oleObject" Target="embeddings/oleObject233.bin"/><Relationship Id="rId474" Type="http://schemas.openxmlformats.org/officeDocument/2006/relationships/oleObject" Target="embeddings/oleObject257.bin"/><Relationship Id="rId127" Type="http://schemas.openxmlformats.org/officeDocument/2006/relationships/image" Target="media/image60.wmf"/><Relationship Id="rId31" Type="http://schemas.openxmlformats.org/officeDocument/2006/relationships/oleObject" Target="embeddings/oleObject14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6.bin"/><Relationship Id="rId334" Type="http://schemas.openxmlformats.org/officeDocument/2006/relationships/image" Target="media/image152.wmf"/><Relationship Id="rId376" Type="http://schemas.openxmlformats.org/officeDocument/2006/relationships/image" Target="media/image171.wmf"/><Relationship Id="rId541" Type="http://schemas.openxmlformats.org/officeDocument/2006/relationships/oleObject" Target="embeddings/oleObject293.bin"/><Relationship Id="rId583" Type="http://schemas.openxmlformats.org/officeDocument/2006/relationships/oleObject" Target="embeddings/oleObject321.bin"/><Relationship Id="rId4" Type="http://schemas.openxmlformats.org/officeDocument/2006/relationships/image" Target="media/image1.wmf"/><Relationship Id="rId180" Type="http://schemas.openxmlformats.org/officeDocument/2006/relationships/oleObject" Target="embeddings/oleObject92.bin"/><Relationship Id="rId236" Type="http://schemas.openxmlformats.org/officeDocument/2006/relationships/oleObject" Target="embeddings/oleObject125.bin"/><Relationship Id="rId278" Type="http://schemas.openxmlformats.org/officeDocument/2006/relationships/image" Target="media/image128.wmf"/><Relationship Id="rId401" Type="http://schemas.openxmlformats.org/officeDocument/2006/relationships/oleObject" Target="embeddings/oleObject215.bin"/><Relationship Id="rId443" Type="http://schemas.openxmlformats.org/officeDocument/2006/relationships/image" Target="media/image202.wmf"/><Relationship Id="rId303" Type="http://schemas.openxmlformats.org/officeDocument/2006/relationships/oleObject" Target="embeddings/oleObject160.bin"/><Relationship Id="rId485" Type="http://schemas.openxmlformats.org/officeDocument/2006/relationships/image" Target="media/image220.wmf"/><Relationship Id="rId42" Type="http://schemas.openxmlformats.org/officeDocument/2006/relationships/image" Target="media/image20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70.bin"/><Relationship Id="rId345" Type="http://schemas.openxmlformats.org/officeDocument/2006/relationships/image" Target="media/image157.wmf"/><Relationship Id="rId387" Type="http://schemas.openxmlformats.org/officeDocument/2006/relationships/image" Target="media/image176.wmf"/><Relationship Id="rId510" Type="http://schemas.openxmlformats.org/officeDocument/2006/relationships/oleObject" Target="embeddings/oleObject276.bin"/><Relationship Id="rId552" Type="http://schemas.openxmlformats.org/officeDocument/2006/relationships/oleObject" Target="embeddings/oleObject299.bin"/><Relationship Id="rId594" Type="http://schemas.openxmlformats.org/officeDocument/2006/relationships/image" Target="media/image264.wmf"/><Relationship Id="rId608" Type="http://schemas.openxmlformats.org/officeDocument/2006/relationships/oleObject" Target="embeddings/oleObject336.bin"/><Relationship Id="rId191" Type="http://schemas.openxmlformats.org/officeDocument/2006/relationships/oleObject" Target="embeddings/oleObject98.bin"/><Relationship Id="rId205" Type="http://schemas.openxmlformats.org/officeDocument/2006/relationships/image" Target="media/image96.wmf"/><Relationship Id="rId247" Type="http://schemas.openxmlformats.org/officeDocument/2006/relationships/image" Target="media/image114.wmf"/><Relationship Id="rId412" Type="http://schemas.openxmlformats.org/officeDocument/2006/relationships/image" Target="media/image189.wmf"/><Relationship Id="rId107" Type="http://schemas.openxmlformats.org/officeDocument/2006/relationships/image" Target="media/image50.png"/><Relationship Id="rId289" Type="http://schemas.openxmlformats.org/officeDocument/2006/relationships/oleObject" Target="embeddings/oleObject153.bin"/><Relationship Id="rId454" Type="http://schemas.openxmlformats.org/officeDocument/2006/relationships/oleObject" Target="embeddings/oleObject244.bin"/><Relationship Id="rId496" Type="http://schemas.openxmlformats.org/officeDocument/2006/relationships/image" Target="media/image226.wmf"/><Relationship Id="rId11" Type="http://schemas.openxmlformats.org/officeDocument/2006/relationships/oleObject" Target="embeddings/oleObject4.bin"/><Relationship Id="rId53" Type="http://schemas.openxmlformats.org/officeDocument/2006/relationships/oleObject" Target="embeddings/oleObject25.bin"/><Relationship Id="rId149" Type="http://schemas.openxmlformats.org/officeDocument/2006/relationships/image" Target="media/image71.wmf"/><Relationship Id="rId314" Type="http://schemas.openxmlformats.org/officeDocument/2006/relationships/image" Target="media/image146.png"/><Relationship Id="rId356" Type="http://schemas.openxmlformats.org/officeDocument/2006/relationships/oleObject" Target="embeddings/oleObject191.bin"/><Relationship Id="rId398" Type="http://schemas.openxmlformats.org/officeDocument/2006/relationships/image" Target="media/image182.wmf"/><Relationship Id="rId521" Type="http://schemas.openxmlformats.org/officeDocument/2006/relationships/oleObject" Target="embeddings/oleObject282.bin"/><Relationship Id="rId563" Type="http://schemas.openxmlformats.org/officeDocument/2006/relationships/image" Target="media/image253.wmf"/><Relationship Id="rId619" Type="http://schemas.openxmlformats.org/officeDocument/2006/relationships/image" Target="media/image273.png"/><Relationship Id="rId95" Type="http://schemas.openxmlformats.org/officeDocument/2006/relationships/oleObject" Target="embeddings/oleObject48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113.bin"/><Relationship Id="rId423" Type="http://schemas.openxmlformats.org/officeDocument/2006/relationships/image" Target="media/image193.wmf"/><Relationship Id="rId258" Type="http://schemas.openxmlformats.org/officeDocument/2006/relationships/oleObject" Target="embeddings/oleObject137.bin"/><Relationship Id="rId465" Type="http://schemas.openxmlformats.org/officeDocument/2006/relationships/oleObject" Target="embeddings/oleObject252.bin"/><Relationship Id="rId630" Type="http://schemas.openxmlformats.org/officeDocument/2006/relationships/oleObject" Target="embeddings/oleObject350.bin"/><Relationship Id="rId22" Type="http://schemas.openxmlformats.org/officeDocument/2006/relationships/image" Target="media/image10.wmf"/><Relationship Id="rId64" Type="http://schemas.openxmlformats.org/officeDocument/2006/relationships/image" Target="media/image30.wmf"/><Relationship Id="rId118" Type="http://schemas.openxmlformats.org/officeDocument/2006/relationships/image" Target="media/image55.png"/><Relationship Id="rId325" Type="http://schemas.openxmlformats.org/officeDocument/2006/relationships/oleObject" Target="embeddings/oleObject173.bin"/><Relationship Id="rId367" Type="http://schemas.openxmlformats.org/officeDocument/2006/relationships/oleObject" Target="embeddings/oleObject198.bin"/><Relationship Id="rId532" Type="http://schemas.openxmlformats.org/officeDocument/2006/relationships/image" Target="media/image242.wmf"/><Relationship Id="rId574" Type="http://schemas.openxmlformats.org/officeDocument/2006/relationships/oleObject" Target="embeddings/oleObject316.bin"/><Relationship Id="rId171" Type="http://schemas.openxmlformats.org/officeDocument/2006/relationships/oleObject" Target="embeddings/oleObject87.bin"/><Relationship Id="rId227" Type="http://schemas.openxmlformats.org/officeDocument/2006/relationships/oleObject" Target="embeddings/oleObject120.bin"/><Relationship Id="rId269" Type="http://schemas.openxmlformats.org/officeDocument/2006/relationships/oleObject" Target="embeddings/oleObject143.bin"/><Relationship Id="rId434" Type="http://schemas.openxmlformats.org/officeDocument/2006/relationships/image" Target="media/image197.png"/><Relationship Id="rId476" Type="http://schemas.openxmlformats.org/officeDocument/2006/relationships/oleObject" Target="embeddings/oleObject258.bin"/><Relationship Id="rId33" Type="http://schemas.openxmlformats.org/officeDocument/2006/relationships/oleObject" Target="embeddings/oleObject15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49.bin"/><Relationship Id="rId336" Type="http://schemas.openxmlformats.org/officeDocument/2006/relationships/image" Target="media/image153.png"/><Relationship Id="rId501" Type="http://schemas.openxmlformats.org/officeDocument/2006/relationships/oleObject" Target="embeddings/oleObject270.bin"/><Relationship Id="rId543" Type="http://schemas.openxmlformats.org/officeDocument/2006/relationships/oleObject" Target="embeddings/oleObject294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71.bin"/><Relationship Id="rId182" Type="http://schemas.openxmlformats.org/officeDocument/2006/relationships/oleObject" Target="embeddings/oleObject93.bin"/><Relationship Id="rId378" Type="http://schemas.openxmlformats.org/officeDocument/2006/relationships/image" Target="media/image172.wmf"/><Relationship Id="rId403" Type="http://schemas.openxmlformats.org/officeDocument/2006/relationships/oleObject" Target="embeddings/oleObject216.bin"/><Relationship Id="rId585" Type="http://schemas.openxmlformats.org/officeDocument/2006/relationships/oleObject" Target="embeddings/oleObject322.bin"/><Relationship Id="rId6" Type="http://schemas.openxmlformats.org/officeDocument/2006/relationships/image" Target="media/image2.wmf"/><Relationship Id="rId238" Type="http://schemas.openxmlformats.org/officeDocument/2006/relationships/oleObject" Target="embeddings/oleObject126.bin"/><Relationship Id="rId445" Type="http://schemas.openxmlformats.org/officeDocument/2006/relationships/image" Target="media/image203.wmf"/><Relationship Id="rId487" Type="http://schemas.openxmlformats.org/officeDocument/2006/relationships/image" Target="media/image221.png"/><Relationship Id="rId610" Type="http://schemas.openxmlformats.org/officeDocument/2006/relationships/oleObject" Target="embeddings/oleObject337.bin"/><Relationship Id="rId291" Type="http://schemas.openxmlformats.org/officeDocument/2006/relationships/oleObject" Target="embeddings/oleObject154.bin"/><Relationship Id="rId305" Type="http://schemas.openxmlformats.org/officeDocument/2006/relationships/oleObject" Target="embeddings/oleObject161.bin"/><Relationship Id="rId347" Type="http://schemas.openxmlformats.org/officeDocument/2006/relationships/image" Target="media/image158.wmf"/><Relationship Id="rId512" Type="http://schemas.openxmlformats.org/officeDocument/2006/relationships/oleObject" Target="embeddings/oleObject277.bin"/><Relationship Id="rId44" Type="http://schemas.openxmlformats.org/officeDocument/2006/relationships/image" Target="media/image21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7.bin"/><Relationship Id="rId389" Type="http://schemas.openxmlformats.org/officeDocument/2006/relationships/image" Target="media/image177.wmf"/><Relationship Id="rId554" Type="http://schemas.openxmlformats.org/officeDocument/2006/relationships/oleObject" Target="embeddings/oleObject300.bin"/><Relationship Id="rId596" Type="http://schemas.openxmlformats.org/officeDocument/2006/relationships/oleObject" Target="embeddings/oleObject329.bin"/><Relationship Id="rId193" Type="http://schemas.openxmlformats.org/officeDocument/2006/relationships/oleObject" Target="embeddings/oleObject99.bin"/><Relationship Id="rId207" Type="http://schemas.openxmlformats.org/officeDocument/2006/relationships/image" Target="media/image97.png"/><Relationship Id="rId249" Type="http://schemas.openxmlformats.org/officeDocument/2006/relationships/oleObject" Target="embeddings/oleObject132.bin"/><Relationship Id="rId414" Type="http://schemas.openxmlformats.org/officeDocument/2006/relationships/image" Target="media/image190.wmf"/><Relationship Id="rId456" Type="http://schemas.openxmlformats.org/officeDocument/2006/relationships/oleObject" Target="embeddings/oleObject245.bin"/><Relationship Id="rId498" Type="http://schemas.openxmlformats.org/officeDocument/2006/relationships/image" Target="media/image227.wmf"/><Relationship Id="rId621" Type="http://schemas.openxmlformats.org/officeDocument/2006/relationships/oleObject" Target="embeddings/oleObject345.bin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5.bin"/><Relationship Id="rId260" Type="http://schemas.openxmlformats.org/officeDocument/2006/relationships/oleObject" Target="embeddings/oleObject138.bin"/><Relationship Id="rId316" Type="http://schemas.openxmlformats.org/officeDocument/2006/relationships/oleObject" Target="embeddings/oleObject167.bin"/><Relationship Id="rId523" Type="http://schemas.openxmlformats.org/officeDocument/2006/relationships/oleObject" Target="embeddings/oleObject283.bin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9.bin"/><Relationship Id="rId120" Type="http://schemas.openxmlformats.org/officeDocument/2006/relationships/oleObject" Target="embeddings/oleObject61.bin"/><Relationship Id="rId358" Type="http://schemas.openxmlformats.org/officeDocument/2006/relationships/oleObject" Target="embeddings/oleObject192.bin"/><Relationship Id="rId565" Type="http://schemas.openxmlformats.org/officeDocument/2006/relationships/image" Target="media/image254.wmf"/><Relationship Id="rId162" Type="http://schemas.openxmlformats.org/officeDocument/2006/relationships/image" Target="media/image77.png"/><Relationship Id="rId218" Type="http://schemas.openxmlformats.org/officeDocument/2006/relationships/oleObject" Target="embeddings/oleObject114.bin"/><Relationship Id="rId425" Type="http://schemas.openxmlformats.org/officeDocument/2006/relationships/image" Target="media/image194.wmf"/><Relationship Id="rId467" Type="http://schemas.openxmlformats.org/officeDocument/2006/relationships/oleObject" Target="embeddings/oleObject254.bin"/><Relationship Id="rId632" Type="http://schemas.openxmlformats.org/officeDocument/2006/relationships/image" Target="media/image278.wmf"/><Relationship Id="rId271" Type="http://schemas.openxmlformats.org/officeDocument/2006/relationships/oleObject" Target="embeddings/oleObject144.bin"/><Relationship Id="rId24" Type="http://schemas.openxmlformats.org/officeDocument/2006/relationships/image" Target="media/image11.wmf"/><Relationship Id="rId66" Type="http://schemas.openxmlformats.org/officeDocument/2006/relationships/image" Target="media/image31.wmf"/><Relationship Id="rId131" Type="http://schemas.openxmlformats.org/officeDocument/2006/relationships/image" Target="media/image62.wmf"/><Relationship Id="rId327" Type="http://schemas.openxmlformats.org/officeDocument/2006/relationships/image" Target="media/image150.wmf"/><Relationship Id="rId369" Type="http://schemas.openxmlformats.org/officeDocument/2006/relationships/oleObject" Target="embeddings/oleObject199.bin"/><Relationship Id="rId534" Type="http://schemas.openxmlformats.org/officeDocument/2006/relationships/image" Target="media/image243.wmf"/><Relationship Id="rId576" Type="http://schemas.openxmlformats.org/officeDocument/2006/relationships/image" Target="media/image256.wmf"/><Relationship Id="rId173" Type="http://schemas.openxmlformats.org/officeDocument/2006/relationships/oleObject" Target="embeddings/oleObject88.bin"/><Relationship Id="rId229" Type="http://schemas.openxmlformats.org/officeDocument/2006/relationships/image" Target="media/image105.png"/><Relationship Id="rId380" Type="http://schemas.openxmlformats.org/officeDocument/2006/relationships/image" Target="media/image173.wmf"/><Relationship Id="rId436" Type="http://schemas.openxmlformats.org/officeDocument/2006/relationships/oleObject" Target="embeddings/oleObject235.bin"/><Relationship Id="rId601" Type="http://schemas.openxmlformats.org/officeDocument/2006/relationships/oleObject" Target="embeddings/oleObject332.bin"/><Relationship Id="rId240" Type="http://schemas.openxmlformats.org/officeDocument/2006/relationships/oleObject" Target="embeddings/oleObject127.bin"/><Relationship Id="rId478" Type="http://schemas.openxmlformats.org/officeDocument/2006/relationships/oleObject" Target="embeddings/oleObject259.bin"/><Relationship Id="rId35" Type="http://schemas.openxmlformats.org/officeDocument/2006/relationships/oleObject" Target="embeddings/oleObject16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image" Target="media/image130.wmf"/><Relationship Id="rId338" Type="http://schemas.openxmlformats.org/officeDocument/2006/relationships/oleObject" Target="embeddings/oleObject182.bin"/><Relationship Id="rId503" Type="http://schemas.openxmlformats.org/officeDocument/2006/relationships/oleObject" Target="embeddings/oleObject271.bin"/><Relationship Id="rId545" Type="http://schemas.openxmlformats.org/officeDocument/2006/relationships/oleObject" Target="embeddings/oleObject295.bin"/><Relationship Id="rId587" Type="http://schemas.openxmlformats.org/officeDocument/2006/relationships/oleObject" Target="embeddings/oleObject323.bin"/><Relationship Id="rId8" Type="http://schemas.openxmlformats.org/officeDocument/2006/relationships/image" Target="media/image3.wmf"/><Relationship Id="rId142" Type="http://schemas.openxmlformats.org/officeDocument/2006/relationships/oleObject" Target="embeddings/oleObject72.bin"/><Relationship Id="rId184" Type="http://schemas.openxmlformats.org/officeDocument/2006/relationships/image" Target="media/image87.wmf"/><Relationship Id="rId391" Type="http://schemas.openxmlformats.org/officeDocument/2006/relationships/image" Target="media/image178.png"/><Relationship Id="rId405" Type="http://schemas.openxmlformats.org/officeDocument/2006/relationships/oleObject" Target="embeddings/oleObject217.bin"/><Relationship Id="rId447" Type="http://schemas.openxmlformats.org/officeDocument/2006/relationships/image" Target="media/image204.wmf"/><Relationship Id="rId612" Type="http://schemas.openxmlformats.org/officeDocument/2006/relationships/oleObject" Target="embeddings/oleObject338.bin"/><Relationship Id="rId251" Type="http://schemas.openxmlformats.org/officeDocument/2006/relationships/oleObject" Target="embeddings/oleObject133.bin"/><Relationship Id="rId489" Type="http://schemas.openxmlformats.org/officeDocument/2006/relationships/image" Target="media/image222.wmf"/><Relationship Id="rId46" Type="http://schemas.openxmlformats.org/officeDocument/2006/relationships/image" Target="media/image22.wmf"/><Relationship Id="rId293" Type="http://schemas.openxmlformats.org/officeDocument/2006/relationships/oleObject" Target="embeddings/oleObject155.bin"/><Relationship Id="rId307" Type="http://schemas.openxmlformats.org/officeDocument/2006/relationships/oleObject" Target="embeddings/oleObject162.bin"/><Relationship Id="rId349" Type="http://schemas.openxmlformats.org/officeDocument/2006/relationships/image" Target="media/image159.wmf"/><Relationship Id="rId514" Type="http://schemas.openxmlformats.org/officeDocument/2006/relationships/image" Target="media/image233.wmf"/><Relationship Id="rId556" Type="http://schemas.openxmlformats.org/officeDocument/2006/relationships/oleObject" Target="embeddings/oleObject302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6.bin"/><Relationship Id="rId153" Type="http://schemas.openxmlformats.org/officeDocument/2006/relationships/oleObject" Target="embeddings/oleObject78.bin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9.bin"/><Relationship Id="rId360" Type="http://schemas.openxmlformats.org/officeDocument/2006/relationships/oleObject" Target="embeddings/oleObject193.bin"/><Relationship Id="rId416" Type="http://schemas.openxmlformats.org/officeDocument/2006/relationships/oleObject" Target="embeddings/oleObject223.bin"/><Relationship Id="rId598" Type="http://schemas.openxmlformats.org/officeDocument/2006/relationships/image" Target="media/image265.png"/><Relationship Id="rId220" Type="http://schemas.openxmlformats.org/officeDocument/2006/relationships/image" Target="media/image102.wmf"/><Relationship Id="rId458" Type="http://schemas.openxmlformats.org/officeDocument/2006/relationships/oleObject" Target="embeddings/oleObject246.bin"/><Relationship Id="rId623" Type="http://schemas.openxmlformats.org/officeDocument/2006/relationships/oleObject" Target="embeddings/oleObject346.bin"/><Relationship Id="rId15" Type="http://schemas.openxmlformats.org/officeDocument/2006/relationships/oleObject" Target="embeddings/oleObject6.bin"/><Relationship Id="rId57" Type="http://schemas.openxmlformats.org/officeDocument/2006/relationships/oleObject" Target="embeddings/oleObject27.bin"/><Relationship Id="rId262" Type="http://schemas.openxmlformats.org/officeDocument/2006/relationships/oleObject" Target="embeddings/oleObject139.bin"/><Relationship Id="rId318" Type="http://schemas.openxmlformats.org/officeDocument/2006/relationships/oleObject" Target="embeddings/oleObject168.bin"/><Relationship Id="rId525" Type="http://schemas.openxmlformats.org/officeDocument/2006/relationships/oleObject" Target="embeddings/oleObject284.bin"/><Relationship Id="rId567" Type="http://schemas.openxmlformats.org/officeDocument/2006/relationships/image" Target="media/image255.png"/><Relationship Id="rId99" Type="http://schemas.openxmlformats.org/officeDocument/2006/relationships/oleObject" Target="embeddings/oleObject50.bin"/><Relationship Id="rId122" Type="http://schemas.openxmlformats.org/officeDocument/2006/relationships/oleObject" Target="embeddings/oleObject62.bin"/><Relationship Id="rId164" Type="http://schemas.openxmlformats.org/officeDocument/2006/relationships/oleObject" Target="embeddings/oleObject83.bin"/><Relationship Id="rId371" Type="http://schemas.openxmlformats.org/officeDocument/2006/relationships/oleObject" Target="embeddings/oleObject200.bin"/><Relationship Id="rId427" Type="http://schemas.openxmlformats.org/officeDocument/2006/relationships/image" Target="media/image195.wmf"/><Relationship Id="rId469" Type="http://schemas.openxmlformats.org/officeDocument/2006/relationships/oleObject" Target="embeddings/oleObject255.bin"/><Relationship Id="rId634" Type="http://schemas.openxmlformats.org/officeDocument/2006/relationships/oleObject" Target="embeddings/oleObject353.bin"/><Relationship Id="rId26" Type="http://schemas.openxmlformats.org/officeDocument/2006/relationships/image" Target="media/image12.wmf"/><Relationship Id="rId231" Type="http://schemas.openxmlformats.org/officeDocument/2006/relationships/image" Target="media/image106.wmf"/><Relationship Id="rId273" Type="http://schemas.openxmlformats.org/officeDocument/2006/relationships/oleObject" Target="embeddings/oleObject145.bin"/><Relationship Id="rId329" Type="http://schemas.openxmlformats.org/officeDocument/2006/relationships/oleObject" Target="embeddings/oleObject176.bin"/><Relationship Id="rId480" Type="http://schemas.openxmlformats.org/officeDocument/2006/relationships/oleObject" Target="embeddings/oleObject260.bin"/><Relationship Id="rId536" Type="http://schemas.openxmlformats.org/officeDocument/2006/relationships/image" Target="media/image244.wmf"/><Relationship Id="rId68" Type="http://schemas.openxmlformats.org/officeDocument/2006/relationships/image" Target="media/image32.wmf"/><Relationship Id="rId133" Type="http://schemas.openxmlformats.org/officeDocument/2006/relationships/image" Target="media/image63.png"/><Relationship Id="rId175" Type="http://schemas.openxmlformats.org/officeDocument/2006/relationships/oleObject" Target="embeddings/oleObject89.bin"/><Relationship Id="rId340" Type="http://schemas.openxmlformats.org/officeDocument/2006/relationships/oleObject" Target="embeddings/oleObject183.bin"/><Relationship Id="rId578" Type="http://schemas.openxmlformats.org/officeDocument/2006/relationships/oleObject" Target="embeddings/oleObject319.bin"/><Relationship Id="rId200" Type="http://schemas.openxmlformats.org/officeDocument/2006/relationships/image" Target="media/image95.wmf"/><Relationship Id="rId382" Type="http://schemas.openxmlformats.org/officeDocument/2006/relationships/image" Target="media/image174.wmf"/><Relationship Id="rId438" Type="http://schemas.openxmlformats.org/officeDocument/2006/relationships/oleObject" Target="embeddings/oleObject236.bin"/><Relationship Id="rId603" Type="http://schemas.openxmlformats.org/officeDocument/2006/relationships/image" Target="media/image267.wmf"/><Relationship Id="rId242" Type="http://schemas.openxmlformats.org/officeDocument/2006/relationships/oleObject" Target="embeddings/oleObject128.bin"/><Relationship Id="rId284" Type="http://schemas.openxmlformats.org/officeDocument/2006/relationships/image" Target="media/image131.wmf"/><Relationship Id="rId491" Type="http://schemas.openxmlformats.org/officeDocument/2006/relationships/image" Target="media/image223.wmf"/><Relationship Id="rId505" Type="http://schemas.openxmlformats.org/officeDocument/2006/relationships/oleObject" Target="embeddings/oleObject272.bin"/><Relationship Id="rId37" Type="http://schemas.openxmlformats.org/officeDocument/2006/relationships/oleObject" Target="embeddings/oleObject17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oleObject" Target="embeddings/oleObject73.bin"/><Relationship Id="rId547" Type="http://schemas.openxmlformats.org/officeDocument/2006/relationships/oleObject" Target="embeddings/oleObject296.bin"/><Relationship Id="rId589" Type="http://schemas.openxmlformats.org/officeDocument/2006/relationships/oleObject" Target="embeddings/oleObject324.bin"/><Relationship Id="rId90" Type="http://schemas.openxmlformats.org/officeDocument/2006/relationships/image" Target="media/image42.wmf"/><Relationship Id="rId186" Type="http://schemas.openxmlformats.org/officeDocument/2006/relationships/image" Target="media/image88.wmf"/><Relationship Id="rId351" Type="http://schemas.openxmlformats.org/officeDocument/2006/relationships/image" Target="media/image160.png"/><Relationship Id="rId393" Type="http://schemas.openxmlformats.org/officeDocument/2006/relationships/oleObject" Target="embeddings/oleObject211.bin"/><Relationship Id="rId407" Type="http://schemas.openxmlformats.org/officeDocument/2006/relationships/oleObject" Target="embeddings/oleObject218.bin"/><Relationship Id="rId449" Type="http://schemas.openxmlformats.org/officeDocument/2006/relationships/image" Target="media/image205.wmf"/><Relationship Id="rId614" Type="http://schemas.openxmlformats.org/officeDocument/2006/relationships/oleObject" Target="embeddings/oleObject339.bin"/><Relationship Id="rId211" Type="http://schemas.openxmlformats.org/officeDocument/2006/relationships/oleObject" Target="embeddings/oleObject110.bin"/><Relationship Id="rId253" Type="http://schemas.openxmlformats.org/officeDocument/2006/relationships/oleObject" Target="embeddings/oleObject134.bin"/><Relationship Id="rId295" Type="http://schemas.openxmlformats.org/officeDocument/2006/relationships/oleObject" Target="embeddings/oleObject156.bin"/><Relationship Id="rId309" Type="http://schemas.openxmlformats.org/officeDocument/2006/relationships/oleObject" Target="embeddings/oleObject163.bin"/><Relationship Id="rId460" Type="http://schemas.openxmlformats.org/officeDocument/2006/relationships/oleObject" Target="embeddings/oleObject248.bin"/><Relationship Id="rId516" Type="http://schemas.openxmlformats.org/officeDocument/2006/relationships/image" Target="media/image234.wmf"/><Relationship Id="rId48" Type="http://schemas.openxmlformats.org/officeDocument/2006/relationships/image" Target="media/image23.wmf"/><Relationship Id="rId113" Type="http://schemas.openxmlformats.org/officeDocument/2006/relationships/oleObject" Target="embeddings/oleObject57.bin"/><Relationship Id="rId320" Type="http://schemas.openxmlformats.org/officeDocument/2006/relationships/oleObject" Target="embeddings/oleObject169.bin"/><Relationship Id="rId558" Type="http://schemas.openxmlformats.org/officeDocument/2006/relationships/oleObject" Target="embeddings/oleObject304.bin"/><Relationship Id="rId155" Type="http://schemas.openxmlformats.org/officeDocument/2006/relationships/oleObject" Target="embeddings/oleObject79.bin"/><Relationship Id="rId197" Type="http://schemas.openxmlformats.org/officeDocument/2006/relationships/oleObject" Target="embeddings/oleObject101.bin"/><Relationship Id="rId362" Type="http://schemas.openxmlformats.org/officeDocument/2006/relationships/image" Target="media/image165.wmf"/><Relationship Id="rId418" Type="http://schemas.openxmlformats.org/officeDocument/2006/relationships/image" Target="media/image191.wmf"/><Relationship Id="rId625" Type="http://schemas.openxmlformats.org/officeDocument/2006/relationships/image" Target="media/image275.wmf"/><Relationship Id="rId222" Type="http://schemas.openxmlformats.org/officeDocument/2006/relationships/oleObject" Target="embeddings/oleObject117.bin"/><Relationship Id="rId264" Type="http://schemas.openxmlformats.org/officeDocument/2006/relationships/oleObject" Target="embeddings/oleObject140.bin"/><Relationship Id="rId471" Type="http://schemas.openxmlformats.org/officeDocument/2006/relationships/oleObject" Target="embeddings/oleObject256.bin"/><Relationship Id="rId17" Type="http://schemas.openxmlformats.org/officeDocument/2006/relationships/oleObject" Target="embeddings/oleObject7.bin"/><Relationship Id="rId59" Type="http://schemas.openxmlformats.org/officeDocument/2006/relationships/oleObject" Target="embeddings/oleObject28.bin"/><Relationship Id="rId124" Type="http://schemas.openxmlformats.org/officeDocument/2006/relationships/oleObject" Target="embeddings/oleObject63.bin"/><Relationship Id="rId527" Type="http://schemas.openxmlformats.org/officeDocument/2006/relationships/oleObject" Target="embeddings/oleObject285.bin"/><Relationship Id="rId569" Type="http://schemas.openxmlformats.org/officeDocument/2006/relationships/oleObject" Target="embeddings/oleObject311.bin"/><Relationship Id="rId70" Type="http://schemas.openxmlformats.org/officeDocument/2006/relationships/oleObject" Target="embeddings/oleObject35.bin"/><Relationship Id="rId166" Type="http://schemas.openxmlformats.org/officeDocument/2006/relationships/oleObject" Target="embeddings/oleObject84.bin"/><Relationship Id="rId331" Type="http://schemas.openxmlformats.org/officeDocument/2006/relationships/oleObject" Target="embeddings/oleObject178.bin"/><Relationship Id="rId373" Type="http://schemas.openxmlformats.org/officeDocument/2006/relationships/image" Target="media/image169.png"/><Relationship Id="rId429" Type="http://schemas.openxmlformats.org/officeDocument/2006/relationships/image" Target="media/image196.wmf"/><Relationship Id="rId580" Type="http://schemas.openxmlformats.org/officeDocument/2006/relationships/oleObject" Target="embeddings/oleObject320.bin"/><Relationship Id="rId636" Type="http://schemas.openxmlformats.org/officeDocument/2006/relationships/image" Target="media/image279.png"/><Relationship Id="rId1" Type="http://schemas.openxmlformats.org/officeDocument/2006/relationships/styles" Target="styles.xml"/><Relationship Id="rId233" Type="http://schemas.openxmlformats.org/officeDocument/2006/relationships/image" Target="media/image107.wmf"/><Relationship Id="rId440" Type="http://schemas.openxmlformats.org/officeDocument/2006/relationships/oleObject" Target="embeddings/oleObject237.bin"/><Relationship Id="rId28" Type="http://schemas.openxmlformats.org/officeDocument/2006/relationships/image" Target="media/image13.wmf"/><Relationship Id="rId275" Type="http://schemas.openxmlformats.org/officeDocument/2006/relationships/oleObject" Target="embeddings/oleObject146.bin"/><Relationship Id="rId300" Type="http://schemas.openxmlformats.org/officeDocument/2006/relationships/image" Target="media/image139.wmf"/><Relationship Id="rId482" Type="http://schemas.openxmlformats.org/officeDocument/2006/relationships/oleObject" Target="embeddings/oleObject261.bin"/><Relationship Id="rId538" Type="http://schemas.openxmlformats.org/officeDocument/2006/relationships/image" Target="media/image245.wmf"/><Relationship Id="rId81" Type="http://schemas.openxmlformats.org/officeDocument/2006/relationships/oleObject" Target="embeddings/oleObject41.bin"/><Relationship Id="rId135" Type="http://schemas.openxmlformats.org/officeDocument/2006/relationships/image" Target="media/image64.wmf"/><Relationship Id="rId177" Type="http://schemas.openxmlformats.org/officeDocument/2006/relationships/oleObject" Target="embeddings/oleObject90.bin"/><Relationship Id="rId342" Type="http://schemas.openxmlformats.org/officeDocument/2006/relationships/oleObject" Target="embeddings/oleObject184.bin"/><Relationship Id="rId384" Type="http://schemas.openxmlformats.org/officeDocument/2006/relationships/image" Target="media/image175.wmf"/><Relationship Id="rId591" Type="http://schemas.openxmlformats.org/officeDocument/2006/relationships/oleObject" Target="embeddings/oleObject326.bin"/><Relationship Id="rId605" Type="http://schemas.openxmlformats.org/officeDocument/2006/relationships/image" Target="media/image268.wmf"/><Relationship Id="rId202" Type="http://schemas.openxmlformats.org/officeDocument/2006/relationships/oleObject" Target="embeddings/oleObject104.bin"/><Relationship Id="rId244" Type="http://schemas.openxmlformats.org/officeDocument/2006/relationships/image" Target="media/image112.wmf"/><Relationship Id="rId39" Type="http://schemas.openxmlformats.org/officeDocument/2006/relationships/oleObject" Target="embeddings/oleObject18.bin"/><Relationship Id="rId286" Type="http://schemas.openxmlformats.org/officeDocument/2006/relationships/image" Target="media/image132.png"/><Relationship Id="rId451" Type="http://schemas.openxmlformats.org/officeDocument/2006/relationships/image" Target="media/image206.wmf"/><Relationship Id="rId493" Type="http://schemas.openxmlformats.org/officeDocument/2006/relationships/image" Target="media/image224.wmf"/><Relationship Id="rId507" Type="http://schemas.openxmlformats.org/officeDocument/2006/relationships/oleObject" Target="embeddings/oleObject274.bin"/><Relationship Id="rId549" Type="http://schemas.openxmlformats.org/officeDocument/2006/relationships/oleObject" Target="embeddings/oleObject297.bin"/><Relationship Id="rId50" Type="http://schemas.openxmlformats.org/officeDocument/2006/relationships/image" Target="media/image24.wmf"/><Relationship Id="rId104" Type="http://schemas.openxmlformats.org/officeDocument/2006/relationships/image" Target="media/image49.wmf"/><Relationship Id="rId146" Type="http://schemas.openxmlformats.org/officeDocument/2006/relationships/oleObject" Target="embeddings/oleObject74.bin"/><Relationship Id="rId188" Type="http://schemas.openxmlformats.org/officeDocument/2006/relationships/image" Target="media/image89.wmf"/><Relationship Id="rId311" Type="http://schemas.openxmlformats.org/officeDocument/2006/relationships/oleObject" Target="embeddings/oleObject164.bin"/><Relationship Id="rId353" Type="http://schemas.openxmlformats.org/officeDocument/2006/relationships/image" Target="media/image161.wmf"/><Relationship Id="rId395" Type="http://schemas.openxmlformats.org/officeDocument/2006/relationships/oleObject" Target="embeddings/oleObject212.bin"/><Relationship Id="rId409" Type="http://schemas.openxmlformats.org/officeDocument/2006/relationships/oleObject" Target="embeddings/oleObject219.bin"/><Relationship Id="rId560" Type="http://schemas.openxmlformats.org/officeDocument/2006/relationships/oleObject" Target="embeddings/oleObject306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11.bin"/><Relationship Id="rId420" Type="http://schemas.openxmlformats.org/officeDocument/2006/relationships/image" Target="media/image192.wmf"/><Relationship Id="rId616" Type="http://schemas.openxmlformats.org/officeDocument/2006/relationships/oleObject" Target="embeddings/oleObject341.bin"/><Relationship Id="rId255" Type="http://schemas.openxmlformats.org/officeDocument/2006/relationships/image" Target="media/image117.wmf"/><Relationship Id="rId297" Type="http://schemas.openxmlformats.org/officeDocument/2006/relationships/oleObject" Target="embeddings/oleObject157.bin"/><Relationship Id="rId462" Type="http://schemas.openxmlformats.org/officeDocument/2006/relationships/oleObject" Target="embeddings/oleObject250.bin"/><Relationship Id="rId518" Type="http://schemas.openxmlformats.org/officeDocument/2006/relationships/image" Target="media/image235.wmf"/><Relationship Id="rId115" Type="http://schemas.openxmlformats.org/officeDocument/2006/relationships/image" Target="media/image54.wmf"/><Relationship Id="rId157" Type="http://schemas.openxmlformats.org/officeDocument/2006/relationships/oleObject" Target="embeddings/oleObject80.bin"/><Relationship Id="rId322" Type="http://schemas.openxmlformats.org/officeDocument/2006/relationships/image" Target="media/image149.png"/><Relationship Id="rId364" Type="http://schemas.openxmlformats.org/officeDocument/2006/relationships/oleObject" Target="embeddings/oleObject196.bin"/><Relationship Id="rId61" Type="http://schemas.openxmlformats.org/officeDocument/2006/relationships/image" Target="media/image29.wmf"/><Relationship Id="rId199" Type="http://schemas.openxmlformats.org/officeDocument/2006/relationships/oleObject" Target="embeddings/oleObject102.bin"/><Relationship Id="rId571" Type="http://schemas.openxmlformats.org/officeDocument/2006/relationships/oleObject" Target="embeddings/oleObject313.bin"/><Relationship Id="rId627" Type="http://schemas.openxmlformats.org/officeDocument/2006/relationships/image" Target="media/image276.wmf"/><Relationship Id="rId19" Type="http://schemas.openxmlformats.org/officeDocument/2006/relationships/oleObject" Target="embeddings/oleObject8.bin"/><Relationship Id="rId224" Type="http://schemas.openxmlformats.org/officeDocument/2006/relationships/oleObject" Target="embeddings/oleObject118.bin"/><Relationship Id="rId266" Type="http://schemas.openxmlformats.org/officeDocument/2006/relationships/image" Target="media/image122.wmf"/><Relationship Id="rId431" Type="http://schemas.openxmlformats.org/officeDocument/2006/relationships/oleObject" Target="embeddings/oleObject232.bin"/><Relationship Id="rId473" Type="http://schemas.openxmlformats.org/officeDocument/2006/relationships/image" Target="media/image214.wmf"/><Relationship Id="rId529" Type="http://schemas.openxmlformats.org/officeDocument/2006/relationships/oleObject" Target="embeddings/oleObject286.bin"/><Relationship Id="rId30" Type="http://schemas.openxmlformats.org/officeDocument/2006/relationships/image" Target="media/image14.wmf"/><Relationship Id="rId126" Type="http://schemas.openxmlformats.org/officeDocument/2006/relationships/oleObject" Target="embeddings/oleObject64.bin"/><Relationship Id="rId168" Type="http://schemas.openxmlformats.org/officeDocument/2006/relationships/image" Target="media/image80.wmf"/><Relationship Id="rId333" Type="http://schemas.openxmlformats.org/officeDocument/2006/relationships/oleObject" Target="embeddings/oleObject179.bin"/><Relationship Id="rId540" Type="http://schemas.openxmlformats.org/officeDocument/2006/relationships/oleObject" Target="embeddings/oleObject292.bin"/><Relationship Id="rId72" Type="http://schemas.openxmlformats.org/officeDocument/2006/relationships/oleObject" Target="embeddings/oleObject36.bin"/><Relationship Id="rId375" Type="http://schemas.openxmlformats.org/officeDocument/2006/relationships/oleObject" Target="embeddings/oleObject202.bin"/><Relationship Id="rId582" Type="http://schemas.openxmlformats.org/officeDocument/2006/relationships/image" Target="media/image259.wmf"/><Relationship Id="rId638" Type="http://schemas.openxmlformats.org/officeDocument/2006/relationships/theme" Target="theme/theme1.xml"/><Relationship Id="rId3" Type="http://schemas.openxmlformats.org/officeDocument/2006/relationships/webSettings" Target="webSettings.xml"/><Relationship Id="rId235" Type="http://schemas.openxmlformats.org/officeDocument/2006/relationships/image" Target="media/image108.wmf"/><Relationship Id="rId277" Type="http://schemas.openxmlformats.org/officeDocument/2006/relationships/oleObject" Target="embeddings/oleObject147.bin"/><Relationship Id="rId400" Type="http://schemas.openxmlformats.org/officeDocument/2006/relationships/image" Target="media/image183.wmf"/><Relationship Id="rId442" Type="http://schemas.openxmlformats.org/officeDocument/2006/relationships/oleObject" Target="embeddings/oleObject238.bin"/><Relationship Id="rId484" Type="http://schemas.openxmlformats.org/officeDocument/2006/relationships/oleObject" Target="embeddings/oleObject262.bin"/><Relationship Id="rId137" Type="http://schemas.openxmlformats.org/officeDocument/2006/relationships/image" Target="media/image65.wmf"/><Relationship Id="rId302" Type="http://schemas.openxmlformats.org/officeDocument/2006/relationships/image" Target="media/image140.wmf"/><Relationship Id="rId344" Type="http://schemas.openxmlformats.org/officeDocument/2006/relationships/oleObject" Target="embeddings/oleObject185.bin"/><Relationship Id="rId41" Type="http://schemas.openxmlformats.org/officeDocument/2006/relationships/oleObject" Target="embeddings/oleObject19.bin"/><Relationship Id="rId83" Type="http://schemas.openxmlformats.org/officeDocument/2006/relationships/oleObject" Target="embeddings/oleObject42.bin"/><Relationship Id="rId179" Type="http://schemas.openxmlformats.org/officeDocument/2006/relationships/image" Target="media/image85.png"/><Relationship Id="rId386" Type="http://schemas.openxmlformats.org/officeDocument/2006/relationships/oleObject" Target="embeddings/oleObject208.bin"/><Relationship Id="rId551" Type="http://schemas.openxmlformats.org/officeDocument/2006/relationships/image" Target="media/image250.wmf"/><Relationship Id="rId593" Type="http://schemas.openxmlformats.org/officeDocument/2006/relationships/oleObject" Target="embeddings/oleObject327.bin"/><Relationship Id="rId607" Type="http://schemas.openxmlformats.org/officeDocument/2006/relationships/image" Target="media/image269.wmf"/><Relationship Id="rId190" Type="http://schemas.openxmlformats.org/officeDocument/2006/relationships/image" Target="media/image90.wmf"/><Relationship Id="rId204" Type="http://schemas.openxmlformats.org/officeDocument/2006/relationships/oleObject" Target="embeddings/oleObject106.bin"/><Relationship Id="rId246" Type="http://schemas.openxmlformats.org/officeDocument/2006/relationships/image" Target="media/image113.png"/><Relationship Id="rId288" Type="http://schemas.openxmlformats.org/officeDocument/2006/relationships/image" Target="media/image133.wmf"/><Relationship Id="rId411" Type="http://schemas.openxmlformats.org/officeDocument/2006/relationships/oleObject" Target="embeddings/oleObject220.bin"/><Relationship Id="rId453" Type="http://schemas.openxmlformats.org/officeDocument/2006/relationships/image" Target="media/image207.wmf"/><Relationship Id="rId509" Type="http://schemas.openxmlformats.org/officeDocument/2006/relationships/image" Target="media/image231.wmf"/><Relationship Id="rId106" Type="http://schemas.openxmlformats.org/officeDocument/2006/relationships/oleObject" Target="embeddings/oleObject54.bin"/><Relationship Id="rId313" Type="http://schemas.openxmlformats.org/officeDocument/2006/relationships/oleObject" Target="embeddings/oleObject165.bin"/><Relationship Id="rId495" Type="http://schemas.openxmlformats.org/officeDocument/2006/relationships/image" Target="media/image225.png"/><Relationship Id="rId10" Type="http://schemas.openxmlformats.org/officeDocument/2006/relationships/image" Target="media/image4.wmf"/><Relationship Id="rId52" Type="http://schemas.openxmlformats.org/officeDocument/2006/relationships/image" Target="media/image25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5.bin"/><Relationship Id="rId355" Type="http://schemas.openxmlformats.org/officeDocument/2006/relationships/image" Target="media/image162.wmf"/><Relationship Id="rId397" Type="http://schemas.openxmlformats.org/officeDocument/2006/relationships/oleObject" Target="embeddings/oleObject213.bin"/><Relationship Id="rId520" Type="http://schemas.openxmlformats.org/officeDocument/2006/relationships/image" Target="media/image236.wmf"/><Relationship Id="rId562" Type="http://schemas.openxmlformats.org/officeDocument/2006/relationships/oleObject" Target="embeddings/oleObject307.bin"/><Relationship Id="rId618" Type="http://schemas.openxmlformats.org/officeDocument/2006/relationships/oleObject" Target="embeddings/oleObject343.bin"/><Relationship Id="rId215" Type="http://schemas.openxmlformats.org/officeDocument/2006/relationships/oleObject" Target="embeddings/oleObject112.bin"/><Relationship Id="rId257" Type="http://schemas.openxmlformats.org/officeDocument/2006/relationships/image" Target="media/image118.wmf"/><Relationship Id="rId422" Type="http://schemas.openxmlformats.org/officeDocument/2006/relationships/oleObject" Target="embeddings/oleObject227.bin"/><Relationship Id="rId464" Type="http://schemas.openxmlformats.org/officeDocument/2006/relationships/oleObject" Target="embeddings/oleObject251.bin"/><Relationship Id="rId299" Type="http://schemas.openxmlformats.org/officeDocument/2006/relationships/oleObject" Target="embeddings/oleObject158.bin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1.bin"/><Relationship Id="rId366" Type="http://schemas.openxmlformats.org/officeDocument/2006/relationships/image" Target="media/image166.wmf"/><Relationship Id="rId573" Type="http://schemas.openxmlformats.org/officeDocument/2006/relationships/oleObject" Target="embeddings/oleObject315.bin"/><Relationship Id="rId226" Type="http://schemas.openxmlformats.org/officeDocument/2006/relationships/image" Target="media/image104.wmf"/><Relationship Id="rId433" Type="http://schemas.openxmlformats.org/officeDocument/2006/relationships/oleObject" Target="embeddings/oleObject234.bin"/><Relationship Id="rId74" Type="http://schemas.openxmlformats.org/officeDocument/2006/relationships/oleObject" Target="embeddings/oleObject37.bin"/><Relationship Id="rId377" Type="http://schemas.openxmlformats.org/officeDocument/2006/relationships/oleObject" Target="embeddings/oleObject203.bin"/><Relationship Id="rId500" Type="http://schemas.openxmlformats.org/officeDocument/2006/relationships/image" Target="media/image228.wmf"/><Relationship Id="rId584" Type="http://schemas.openxmlformats.org/officeDocument/2006/relationships/image" Target="media/image260.wmf"/><Relationship Id="rId5" Type="http://schemas.openxmlformats.org/officeDocument/2006/relationships/oleObject" Target="embeddings/oleObject1.bin"/><Relationship Id="rId237" Type="http://schemas.openxmlformats.org/officeDocument/2006/relationships/image" Target="media/image109.wmf"/><Relationship Id="rId444" Type="http://schemas.openxmlformats.org/officeDocument/2006/relationships/oleObject" Target="embeddings/oleObject239.bin"/><Relationship Id="rId290" Type="http://schemas.openxmlformats.org/officeDocument/2006/relationships/image" Target="media/image134.wmf"/><Relationship Id="rId304" Type="http://schemas.openxmlformats.org/officeDocument/2006/relationships/image" Target="media/image141.wmf"/><Relationship Id="rId388" Type="http://schemas.openxmlformats.org/officeDocument/2006/relationships/oleObject" Target="embeddings/oleObject209.bin"/><Relationship Id="rId511" Type="http://schemas.openxmlformats.org/officeDocument/2006/relationships/image" Target="media/image232.wmf"/><Relationship Id="rId609" Type="http://schemas.openxmlformats.org/officeDocument/2006/relationships/image" Target="media/image270.wmf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76.bin"/><Relationship Id="rId595" Type="http://schemas.openxmlformats.org/officeDocument/2006/relationships/oleObject" Target="embeddings/oleObject328.bin"/><Relationship Id="rId248" Type="http://schemas.openxmlformats.org/officeDocument/2006/relationships/oleObject" Target="embeddings/oleObject131.bin"/><Relationship Id="rId455" Type="http://schemas.openxmlformats.org/officeDocument/2006/relationships/image" Target="media/image208.wmf"/><Relationship Id="rId12" Type="http://schemas.openxmlformats.org/officeDocument/2006/relationships/image" Target="media/image5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66.bin"/><Relationship Id="rId522" Type="http://schemas.openxmlformats.org/officeDocument/2006/relationships/image" Target="media/image237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82.bin"/><Relationship Id="rId399" Type="http://schemas.openxmlformats.org/officeDocument/2006/relationships/oleObject" Target="embeddings/oleObject214.bin"/><Relationship Id="rId259" Type="http://schemas.openxmlformats.org/officeDocument/2006/relationships/image" Target="media/image119.wmf"/><Relationship Id="rId466" Type="http://schemas.openxmlformats.org/officeDocument/2006/relationships/oleObject" Target="embeddings/oleObject253.bin"/><Relationship Id="rId23" Type="http://schemas.openxmlformats.org/officeDocument/2006/relationships/oleObject" Target="embeddings/oleObject10.bin"/><Relationship Id="rId119" Type="http://schemas.openxmlformats.org/officeDocument/2006/relationships/image" Target="media/image56.wmf"/><Relationship Id="rId326" Type="http://schemas.openxmlformats.org/officeDocument/2006/relationships/oleObject" Target="embeddings/oleObject174.bin"/><Relationship Id="rId533" Type="http://schemas.openxmlformats.org/officeDocument/2006/relationships/oleObject" Target="embeddings/oleObject288.bin"/><Relationship Id="rId172" Type="http://schemas.openxmlformats.org/officeDocument/2006/relationships/image" Target="media/image82.wmf"/><Relationship Id="rId477" Type="http://schemas.openxmlformats.org/officeDocument/2006/relationships/image" Target="media/image216.wmf"/><Relationship Id="rId600" Type="http://schemas.openxmlformats.org/officeDocument/2006/relationships/image" Target="media/image266.wmf"/><Relationship Id="rId337" Type="http://schemas.openxmlformats.org/officeDocument/2006/relationships/oleObject" Target="embeddings/oleObject181.bin"/><Relationship Id="rId34" Type="http://schemas.openxmlformats.org/officeDocument/2006/relationships/image" Target="media/image16.wmf"/><Relationship Id="rId544" Type="http://schemas.openxmlformats.org/officeDocument/2006/relationships/image" Target="media/image247.wmf"/><Relationship Id="rId183" Type="http://schemas.openxmlformats.org/officeDocument/2006/relationships/oleObject" Target="embeddings/oleObject94.bin"/><Relationship Id="rId390" Type="http://schemas.openxmlformats.org/officeDocument/2006/relationships/oleObject" Target="embeddings/oleObject210.bin"/><Relationship Id="rId404" Type="http://schemas.openxmlformats.org/officeDocument/2006/relationships/image" Target="media/image185.wmf"/><Relationship Id="rId611" Type="http://schemas.openxmlformats.org/officeDocument/2006/relationships/image" Target="media/image271.wmf"/><Relationship Id="rId250" Type="http://schemas.openxmlformats.org/officeDocument/2006/relationships/image" Target="media/image115.wmf"/><Relationship Id="rId488" Type="http://schemas.openxmlformats.org/officeDocument/2006/relationships/oleObject" Target="embeddings/oleObject264.bin"/><Relationship Id="rId45" Type="http://schemas.openxmlformats.org/officeDocument/2006/relationships/oleObject" Target="embeddings/oleObject21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87.bin"/><Relationship Id="rId555" Type="http://schemas.openxmlformats.org/officeDocument/2006/relationships/oleObject" Target="embeddings/oleObject301.bin"/><Relationship Id="rId194" Type="http://schemas.openxmlformats.org/officeDocument/2006/relationships/image" Target="media/image92.wmf"/><Relationship Id="rId208" Type="http://schemas.openxmlformats.org/officeDocument/2006/relationships/oleObject" Target="embeddings/oleObject108.bin"/><Relationship Id="rId415" Type="http://schemas.openxmlformats.org/officeDocument/2006/relationships/oleObject" Target="embeddings/oleObject222.bin"/><Relationship Id="rId622" Type="http://schemas.openxmlformats.org/officeDocument/2006/relationships/image" Target="media/image274.wmf"/><Relationship Id="rId261" Type="http://schemas.openxmlformats.org/officeDocument/2006/relationships/image" Target="media/image120.wmf"/><Relationship Id="rId499" Type="http://schemas.openxmlformats.org/officeDocument/2006/relationships/oleObject" Target="embeddings/oleObject269.bin"/><Relationship Id="rId56" Type="http://schemas.openxmlformats.org/officeDocument/2006/relationships/image" Target="media/image27.wmf"/><Relationship Id="rId359" Type="http://schemas.openxmlformats.org/officeDocument/2006/relationships/image" Target="media/image164.wmf"/><Relationship Id="rId566" Type="http://schemas.openxmlformats.org/officeDocument/2006/relationships/oleObject" Target="embeddings/oleObject309.bin"/><Relationship Id="rId121" Type="http://schemas.openxmlformats.org/officeDocument/2006/relationships/image" Target="media/image57.wmf"/><Relationship Id="rId219" Type="http://schemas.openxmlformats.org/officeDocument/2006/relationships/oleObject" Target="embeddings/oleObject115.bin"/><Relationship Id="rId426" Type="http://schemas.openxmlformats.org/officeDocument/2006/relationships/oleObject" Target="embeddings/oleObject229.bin"/><Relationship Id="rId633" Type="http://schemas.openxmlformats.org/officeDocument/2006/relationships/oleObject" Target="embeddings/oleObject352.bin"/><Relationship Id="rId67" Type="http://schemas.openxmlformats.org/officeDocument/2006/relationships/oleObject" Target="embeddings/oleObject33.bin"/><Relationship Id="rId272" Type="http://schemas.openxmlformats.org/officeDocument/2006/relationships/image" Target="media/image125.wmf"/><Relationship Id="rId577" Type="http://schemas.openxmlformats.org/officeDocument/2006/relationships/oleObject" Target="embeddings/oleObject318.bin"/><Relationship Id="rId132" Type="http://schemas.openxmlformats.org/officeDocument/2006/relationships/oleObject" Target="embeddings/oleObject67.bin"/><Relationship Id="rId437" Type="http://schemas.openxmlformats.org/officeDocument/2006/relationships/image" Target="media/image199.wmf"/><Relationship Id="rId283" Type="http://schemas.openxmlformats.org/officeDocument/2006/relationships/oleObject" Target="embeddings/oleObject150.bin"/><Relationship Id="rId490" Type="http://schemas.openxmlformats.org/officeDocument/2006/relationships/oleObject" Target="embeddings/oleObject265.bin"/><Relationship Id="rId504" Type="http://schemas.openxmlformats.org/officeDocument/2006/relationships/image" Target="media/image230.wmf"/><Relationship Id="rId78" Type="http://schemas.openxmlformats.org/officeDocument/2006/relationships/oleObject" Target="embeddings/oleObject39.bin"/><Relationship Id="rId143" Type="http://schemas.openxmlformats.org/officeDocument/2006/relationships/image" Target="media/image68.wmf"/><Relationship Id="rId350" Type="http://schemas.openxmlformats.org/officeDocument/2006/relationships/oleObject" Target="embeddings/oleObject188.bin"/><Relationship Id="rId588" Type="http://schemas.openxmlformats.org/officeDocument/2006/relationships/image" Target="media/image262.wmf"/><Relationship Id="rId9" Type="http://schemas.openxmlformats.org/officeDocument/2006/relationships/oleObject" Target="embeddings/oleObject3.bin"/><Relationship Id="rId210" Type="http://schemas.openxmlformats.org/officeDocument/2006/relationships/image" Target="media/image98.wmf"/><Relationship Id="rId448" Type="http://schemas.openxmlformats.org/officeDocument/2006/relationships/oleObject" Target="embeddings/oleObject24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&#33258;&#23450;&#20041;%20Office%20&#27169;&#26495;\&#24120;&#35268;&#25991;&#20214;&#21046;&#21367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常规文件制卷模板</Template>
  <TotalTime>5</TotalTime>
  <Pages>12</Pages>
  <Words>1876</Words>
  <Characters>10698</Characters>
  <Application>Microsoft Office Word</Application>
  <DocSecurity>0</DocSecurity>
  <Lines>89</Lines>
  <Paragraphs>25</Paragraphs>
  <ScaleCrop>false</ScaleCrop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涛 杜</cp:lastModifiedBy>
  <cp:revision>2</cp:revision>
  <dcterms:created xsi:type="dcterms:W3CDTF">2025-10-18T09:55:00Z</dcterms:created>
  <dcterms:modified xsi:type="dcterms:W3CDTF">2025-10-18T09:55:00Z</dcterms:modified>
</cp:coreProperties>
</file>